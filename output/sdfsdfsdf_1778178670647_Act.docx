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BC01C" w14:textId="3E9C11BE" w:rsidR="00D613F7" w:rsidRDefault="00D613F7">
      <w:pPr>
        <w:ind w:left="6480" w:firstLine="720"/>
        <w:rPr>
          <w:b/>
          <w:i/>
          <w:sz w:val="32"/>
          <w:szCs w:val="32"/>
          <w:u w:val="single"/>
          <w:lang w:val="ru-RU"/>
        </w:rPr>
      </w:pPr>
      <w:r>
        <w:rPr>
          <w:sz w:val="32"/>
          <w:szCs w:val="32"/>
          <w:lang w:val="ru-RU"/>
        </w:rPr>
        <w:t>ООО «Проктер энд Гэмбл-Новомосковск»</w:t>
      </w:r>
    </w:p>
    <w:p w14:paraId="7E55ABDD" w14:textId="77777777" w:rsidR="00D613F7" w:rsidRDefault="00D613F7">
      <w:pPr>
        <w:jc w:val="center"/>
        <w:rPr>
          <w:b/>
          <w:i/>
          <w:sz w:val="44"/>
          <w:u w:val="single"/>
          <w:lang w:val="ru-RU"/>
        </w:rPr>
      </w:pPr>
    </w:p>
    <w:p w14:paraId="37AF383E" w14:textId="77777777" w:rsidR="00D613F7" w:rsidRDefault="00D613F7">
      <w:pPr>
        <w:jc w:val="center"/>
        <w:rPr>
          <w:b/>
          <w:i/>
          <w:sz w:val="44"/>
          <w:u w:val="single"/>
          <w:lang w:val="ru-RU"/>
        </w:rPr>
      </w:pPr>
    </w:p>
    <w:p w14:paraId="580D7F35" w14:textId="77777777" w:rsidR="00D613F7" w:rsidRPr="00485474" w:rsidRDefault="00C72AAE">
      <w:pPr>
        <w:jc w:val="center"/>
        <w:rPr>
          <w:b/>
          <w:i/>
          <w:sz w:val="44"/>
          <w:u w:val="single"/>
        </w:rPr>
      </w:pPr>
      <w:r>
        <w:rPr>
          <w:b/>
          <w:i/>
          <w:sz w:val="44"/>
          <w:u w:val="single"/>
          <w:lang w:val="ru-RU"/>
        </w:rPr>
        <w:t>Разрешение на в</w:t>
      </w:r>
      <w:r w:rsidR="00D613F7">
        <w:rPr>
          <w:b/>
          <w:i/>
          <w:sz w:val="44"/>
          <w:u w:val="single"/>
          <w:lang w:val="ru-RU"/>
        </w:rPr>
        <w:t>нос</w:t>
      </w:r>
      <w:r w:rsidR="00F47A13" w:rsidRPr="00F47A13">
        <w:rPr>
          <w:b/>
          <w:i/>
          <w:sz w:val="44"/>
          <w:u w:val="single"/>
          <w:lang w:val="ru-RU"/>
        </w:rPr>
        <w:t>-вынос</w:t>
      </w:r>
      <w:r w:rsidR="00D613F7">
        <w:rPr>
          <w:b/>
          <w:i/>
          <w:sz w:val="44"/>
          <w:u w:val="single"/>
          <w:lang w:val="ru-RU"/>
        </w:rPr>
        <w:t xml:space="preserve"> компьютера</w:t>
      </w:r>
    </w:p>
    <w:p w14:paraId="18D6088C" w14:textId="77777777" w:rsidR="00D613F7" w:rsidRDefault="00D613F7">
      <w:pPr>
        <w:jc w:val="center"/>
        <w:rPr>
          <w:b/>
          <w:i/>
          <w:sz w:val="44"/>
          <w:u w:val="single"/>
          <w:lang w:val="ru-RU"/>
        </w:rPr>
      </w:pPr>
    </w:p>
    <w:p w14:paraId="661292BD" w14:textId="77777777" w:rsidR="00D613F7" w:rsidRDefault="00D613F7">
      <w:pPr>
        <w:jc w:val="center"/>
        <w:rPr>
          <w:b/>
          <w:i/>
          <w:sz w:val="44"/>
          <w:u w:val="single"/>
          <w:lang w:val="ru-RU"/>
        </w:rPr>
      </w:pPr>
    </w:p>
    <w:p w14:paraId="7194391E" w14:textId="77777777" w:rsidR="00D613F7" w:rsidRDefault="00D613F7">
      <w:pPr>
        <w:jc w:val="center"/>
        <w:rPr>
          <w:b/>
          <w:i/>
          <w:sz w:val="44"/>
          <w:u w:val="single"/>
          <w:lang w:val="ru-RU"/>
        </w:rPr>
      </w:pPr>
    </w:p>
    <w:p w14:paraId="5E6039A5" w14:textId="77777777" w:rsidR="00D613F7" w:rsidRDefault="00D613F7">
      <w:pPr>
        <w:jc w:val="center"/>
        <w:rPr>
          <w:b/>
          <w:sz w:val="24"/>
          <w:u w:val="single"/>
          <w:lang w:val="ru-RU"/>
        </w:rPr>
      </w:pPr>
    </w:p>
    <w:p w14:paraId="2C9051A0" w14:textId="77777777" w:rsidR="00D613F7" w:rsidRDefault="00D613F7">
      <w:pPr>
        <w:jc w:val="center"/>
        <w:rPr>
          <w:b/>
          <w:sz w:val="24"/>
          <w:u w:val="single"/>
          <w:lang w:val="ru-RU"/>
        </w:rPr>
      </w:pPr>
    </w:p>
    <w:tbl>
      <w:tblPr>
        <w:tblW w:w="145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8"/>
        <w:gridCol w:w="2880"/>
        <w:gridCol w:w="2430"/>
        <w:gridCol w:w="2948"/>
        <w:gridCol w:w="2722"/>
      </w:tblGrid>
      <w:tr w:rsidR="00D613F7" w14:paraId="2C853601" w14:textId="77777777">
        <w:trPr>
          <w:trHeight w:val="738"/>
        </w:trPr>
        <w:tc>
          <w:tcPr>
            <w:tcW w:w="3528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37982312" w14:textId="77777777" w:rsidR="00D613F7" w:rsidRDefault="00D613F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  <w:lang w:val="ru-RU"/>
              </w:rPr>
              <w:t>ФИО</w:t>
            </w:r>
          </w:p>
        </w:tc>
        <w:tc>
          <w:tcPr>
            <w:tcW w:w="2880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62862900" w14:textId="77777777" w:rsidR="00D613F7" w:rsidRDefault="00D613F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  <w:lang w:val="ru-RU"/>
              </w:rPr>
              <w:t>Интервал дат использования</w:t>
            </w:r>
          </w:p>
        </w:tc>
        <w:tc>
          <w:tcPr>
            <w:tcW w:w="2430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4FDFDF6F" w14:textId="77777777" w:rsidR="00D613F7" w:rsidRDefault="00D613F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  <w:lang w:val="ru-RU"/>
              </w:rPr>
              <w:t>Модель</w:t>
            </w:r>
          </w:p>
        </w:tc>
        <w:tc>
          <w:tcPr>
            <w:tcW w:w="2948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5A8B7785" w14:textId="77777777" w:rsidR="00D613F7" w:rsidRDefault="00D613F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  <w:lang w:val="ru-RU"/>
              </w:rPr>
              <w:t>Номер компьютера</w:t>
            </w:r>
          </w:p>
        </w:tc>
        <w:tc>
          <w:tcPr>
            <w:tcW w:w="2722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33750D1F" w14:textId="77777777" w:rsidR="00D613F7" w:rsidRDefault="00D613F7">
            <w:pPr>
              <w:jc w:val="center"/>
              <w:rPr>
                <w:b/>
                <w:i/>
                <w:sz w:val="28"/>
              </w:rPr>
            </w:pPr>
            <w:r>
              <w:rPr>
                <w:b/>
                <w:i/>
                <w:sz w:val="28"/>
                <w:lang w:val="ru-RU"/>
              </w:rPr>
              <w:t xml:space="preserve">Подпись </w:t>
            </w:r>
          </w:p>
        </w:tc>
      </w:tr>
      <w:tr w:rsidR="00D613F7" w:rsidRPr="00516132" w14:paraId="29A79E76" w14:textId="77777777" w:rsidTr="002D356E">
        <w:trPr>
          <w:trHeight w:val="951"/>
        </w:trPr>
        <w:tc>
          <w:tcPr>
            <w:tcW w:w="352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D7592BE" w14:textId="0132CA74" w:rsidR="00D613F7" w:rsidRPr="00857189" w:rsidRDefault="00FE5444" w:rsidP="00857189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sdfsdfsdf</w:t>
            </w:r>
            <w:proofErr w:type="spellStart"/>
            <w:r w:rsidR="00857189">
              <w:rPr>
                <w:b/>
                <w:sz w:val="24"/>
              </w:rPr>
              <w:t/>
            </w:r>
            <w:r w:rsidR="0079515C">
              <w:rPr>
                <w:b/>
                <w:sz w:val="24"/>
              </w:rPr>
              <w:t/>
            </w:r>
            <w:r w:rsidR="00857189">
              <w:rPr>
                <w:b/>
                <w:sz w:val="24"/>
              </w:rPr>
              <w:t/>
            </w:r>
            <w:proofErr w:type="spellEnd"/>
            <w:r>
              <w:rPr>
                <w:b/>
                <w:sz w:val="24"/>
              </w:rPr>
              <w:t/>
            </w:r>
          </w:p>
        </w:tc>
        <w:tc>
          <w:tcPr>
            <w:tcW w:w="288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28B3659" w14:textId="28AC446F" w:rsidR="00CD1DC3" w:rsidRPr="00525E21" w:rsidRDefault="006818DA" w:rsidP="009E1771">
            <w:pPr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>Постоянно</w:t>
            </w:r>
          </w:p>
        </w:tc>
        <w:tc>
          <w:tcPr>
            <w:tcW w:w="2430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61B0DE6E" w14:textId="1371CBB8" w:rsidR="000313AA" w:rsidRPr="00EB4376" w:rsidRDefault="00FE5444" w:rsidP="00D17638">
            <w:pPr>
              <w:jc w:val="center"/>
              <w:rPr>
                <w:b/>
                <w:sz w:val="24"/>
                <w:lang w:val="ru-RU"/>
              </w:rPr>
            </w:pPr>
            <w:r>
              <w:rPr>
                <w:b/>
                <w:sz w:val="24"/>
                <w:lang w:val="ru-RU"/>
              </w:rPr>
              <w:t xml:space="preserve">HP ProBook 645 A8</w:t>
            </w:r>
            <w:proofErr w:type="spellStart"/>
            <w:r w:rsidR="00EB4376" w:rsidRPr="00EB4376">
              <w:rPr>
                <w:b/>
                <w:sz w:val="24"/>
                <w:lang w:val="ru-RU"/>
              </w:rPr>
              <w:t/>
            </w:r>
            <w:proofErr w:type="spellEnd"/>
            <w:r>
              <w:rPr>
                <w:b/>
                <w:sz w:val="24"/>
                <w:lang w:val="ru-RU"/>
              </w:rPr>
              <w:t/>
            </w:r>
          </w:p>
        </w:tc>
        <w:tc>
          <w:tcPr>
            <w:tcW w:w="2948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9520397" w14:textId="316E0458" w:rsidR="00D613F7" w:rsidRPr="006B3145" w:rsidRDefault="00FE5444" w:rsidP="006B3145">
            <w:pPr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lang w:val="ru-RU"/>
              </w:rPr>
              <w:t xml:space="preserve">PG0801815</w:t>
            </w:r>
            <w:proofErr w:type="spellStart"/>
            <w:r w:rsidR="006B3145" w:rsidRPr="006B3145">
              <w:rPr>
                <w:b/>
                <w:sz w:val="24"/>
              </w:rPr>
              <w:t/>
            </w:r>
            <w:proofErr w:type="spellEnd"/>
            <w:r>
              <w:rPr>
                <w:b/>
                <w:sz w:val="24"/>
                <w:lang w:val="ru-RU"/>
              </w:rPr>
              <w:t/>
            </w:r>
          </w:p>
        </w:tc>
        <w:tc>
          <w:tcPr>
            <w:tcW w:w="2722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A60ABB2" w14:textId="77777777" w:rsidR="00D613F7" w:rsidRPr="007A7AA0" w:rsidRDefault="00D613F7" w:rsidP="002D356E">
            <w:pPr>
              <w:jc w:val="center"/>
              <w:rPr>
                <w:sz w:val="24"/>
              </w:rPr>
            </w:pPr>
          </w:p>
        </w:tc>
      </w:tr>
    </w:tbl>
    <w:p w14:paraId="1E76E3B2" w14:textId="77777777" w:rsidR="00D613F7" w:rsidRDefault="00D613F7">
      <w:pPr>
        <w:jc w:val="center"/>
        <w:rPr>
          <w:lang w:val="ru-RU"/>
        </w:rPr>
      </w:pPr>
    </w:p>
    <w:p w14:paraId="5209DA70" w14:textId="77777777" w:rsidR="00D613F7" w:rsidRDefault="00D613F7">
      <w:pPr>
        <w:rPr>
          <w:lang w:val="ru-RU"/>
        </w:rPr>
      </w:pPr>
    </w:p>
    <w:p w14:paraId="5F0DCC0F" w14:textId="77777777" w:rsidR="00D613F7" w:rsidRPr="00AF6032" w:rsidRDefault="00D613F7">
      <w:pPr>
        <w:rPr>
          <w:sz w:val="24"/>
          <w:lang w:val="ru-RU"/>
        </w:rPr>
      </w:pPr>
      <w:proofErr w:type="gramStart"/>
      <w:r>
        <w:rPr>
          <w:sz w:val="24"/>
          <w:lang w:val="ru-RU"/>
        </w:rPr>
        <w:t xml:space="preserve">Менеджер:   </w:t>
      </w:r>
      <w:proofErr w:type="gramEnd"/>
      <w:r>
        <w:rPr>
          <w:sz w:val="24"/>
          <w:lang w:val="ru-RU"/>
        </w:rPr>
        <w:t xml:space="preserve">              ________________________</w:t>
      </w:r>
    </w:p>
    <w:p w14:paraId="2F5A3F54" w14:textId="77777777" w:rsidR="00D613F7" w:rsidRDefault="00D613F7">
      <w:pPr>
        <w:rPr>
          <w:sz w:val="24"/>
          <w:lang w:val="ru-RU"/>
        </w:rPr>
      </w:pPr>
    </w:p>
    <w:p w14:paraId="343C583A" w14:textId="4F68256A" w:rsidR="00D91D75" w:rsidRPr="00B971C4" w:rsidRDefault="00D613F7">
      <w:pPr>
        <w:rPr>
          <w:sz w:val="24"/>
          <w:lang w:val="ru-RU"/>
        </w:rPr>
      </w:pPr>
      <w:r>
        <w:rPr>
          <w:sz w:val="24"/>
          <w:lang w:val="ru-RU"/>
        </w:rPr>
        <w:t xml:space="preserve">Вынос </w:t>
      </w:r>
      <w:proofErr w:type="gramStart"/>
      <w:r>
        <w:rPr>
          <w:sz w:val="24"/>
          <w:lang w:val="ru-RU"/>
        </w:rPr>
        <w:t xml:space="preserve">разрешил:   </w:t>
      </w:r>
      <w:proofErr w:type="gramEnd"/>
      <w:r>
        <w:rPr>
          <w:sz w:val="24"/>
          <w:lang w:val="ru-RU"/>
        </w:rPr>
        <w:t xml:space="preserve">    __________________</w:t>
      </w:r>
      <w:r w:rsidR="00404040">
        <w:rPr>
          <w:sz w:val="24"/>
          <w:lang w:val="ru-RU"/>
        </w:rPr>
        <w:t xml:space="preserve">______   </w:t>
      </w:r>
      <w:r w:rsidR="00D17638">
        <w:rPr>
          <w:sz w:val="24"/>
          <w:lang w:val="ru-RU"/>
        </w:rPr>
        <w:t>Бушин Андрей</w:t>
      </w:r>
    </w:p>
    <w:p w14:paraId="0A117354" w14:textId="77777777" w:rsidR="00D91D75" w:rsidRPr="00FC440B" w:rsidRDefault="00D91D75" w:rsidP="00D91D75">
      <w:pPr>
        <w:rPr>
          <w:sz w:val="24"/>
          <w:lang w:val="ru-RU"/>
        </w:rPr>
      </w:pPr>
    </w:p>
    <w:p w14:paraId="5A821137" w14:textId="77777777" w:rsidR="00D91D75" w:rsidRPr="00D91D75" w:rsidRDefault="00D91D75" w:rsidP="00D91D75">
      <w:pPr>
        <w:rPr>
          <w:sz w:val="24"/>
          <w:lang w:val="ru-RU"/>
        </w:rPr>
      </w:pPr>
    </w:p>
    <w:p w14:paraId="5AD4A7F9" w14:textId="77777777" w:rsidR="00D91D75" w:rsidRPr="00AA2FB3" w:rsidRDefault="00D91D75" w:rsidP="00D91D75">
      <w:pPr>
        <w:rPr>
          <w:sz w:val="24"/>
          <w:lang w:val="ru-RU"/>
        </w:rPr>
      </w:pPr>
    </w:p>
    <w:p w14:paraId="5BFCE62C" w14:textId="5228D404" w:rsidR="00D91D75" w:rsidRPr="009A7688" w:rsidRDefault="00FE5444" w:rsidP="00DE46F8">
      <w:pPr>
        <w:jc w:val="right"/>
        <w:rPr>
          <w:sz w:val="24"/>
          <w:lang w:val="ru-RU"/>
        </w:rPr>
      </w:pPr>
      <w:r>
        <w:rPr>
          <w:sz w:val="24"/>
        </w:rPr>
        <w:t xml:space="preserve">07.05.2026</w:t>
      </w:r>
      <w:r w:rsidR="00DE46F8">
        <w:rPr>
          <w:sz w:val="24"/>
        </w:rPr>
        <w:t/>
      </w:r>
      <w:r>
        <w:rPr>
          <w:sz w:val="24"/>
        </w:rPr>
        <w:t/>
      </w:r>
    </w:p>
    <w:p w14:paraId="101700E0" w14:textId="77777777" w:rsidR="00D613F7" w:rsidRPr="009A7688" w:rsidRDefault="00D91D75" w:rsidP="00D91D75">
      <w:pPr>
        <w:tabs>
          <w:tab w:val="left" w:pos="10260"/>
        </w:tabs>
        <w:rPr>
          <w:b/>
          <w:sz w:val="24"/>
          <w:lang w:val="ru-RU"/>
        </w:rPr>
      </w:pPr>
      <w:r w:rsidRPr="009A7688">
        <w:rPr>
          <w:sz w:val="24"/>
          <w:lang w:val="ru-RU"/>
        </w:rPr>
        <w:tab/>
      </w:r>
      <w:bookmarkStart w:id="0" w:name="DATE"/>
      <w:r w:rsidR="002538F4" w:rsidRPr="009A7688">
        <w:rPr>
          <w:b/>
          <w:sz w:val="24"/>
          <w:lang w:val="ru-RU"/>
        </w:rPr>
        <w:t xml:space="preserve">   </w:t>
      </w:r>
      <w:bookmarkEnd w:id="0"/>
    </w:p>
    <w:sectPr w:rsidR="00D613F7" w:rsidRPr="009A7688">
      <w:pgSz w:w="16834" w:h="11909" w:orient="landscape" w:code="9"/>
      <w:pgMar w:top="1440" w:right="1440" w:bottom="1440" w:left="1440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VerticalDrawingGridEvery w:val="0"/>
  <w:doNotUseMarginsForDrawingGridOrigin/>
  <w:noPunctuationKerning/>
  <w:characterSpacingControl w:val="doNotCompress"/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E05"/>
    <w:rsid w:val="000313AA"/>
    <w:rsid w:val="000318AA"/>
    <w:rsid w:val="000441F2"/>
    <w:rsid w:val="000462BD"/>
    <w:rsid w:val="00056BBC"/>
    <w:rsid w:val="00063A8F"/>
    <w:rsid w:val="0006440E"/>
    <w:rsid w:val="0008298A"/>
    <w:rsid w:val="00087B2E"/>
    <w:rsid w:val="000905FD"/>
    <w:rsid w:val="00094A44"/>
    <w:rsid w:val="000A47FE"/>
    <w:rsid w:val="000A53AE"/>
    <w:rsid w:val="000A5EF4"/>
    <w:rsid w:val="000A65CF"/>
    <w:rsid w:val="000B22BC"/>
    <w:rsid w:val="000B5EBD"/>
    <w:rsid w:val="000C15A5"/>
    <w:rsid w:val="000D0FE9"/>
    <w:rsid w:val="000D7430"/>
    <w:rsid w:val="000E03B5"/>
    <w:rsid w:val="000E3F2B"/>
    <w:rsid w:val="000F4E13"/>
    <w:rsid w:val="000F5746"/>
    <w:rsid w:val="000F71D1"/>
    <w:rsid w:val="000F73C4"/>
    <w:rsid w:val="00103506"/>
    <w:rsid w:val="001076D4"/>
    <w:rsid w:val="00111CF1"/>
    <w:rsid w:val="00111E4C"/>
    <w:rsid w:val="0011448B"/>
    <w:rsid w:val="0012175F"/>
    <w:rsid w:val="00130EE0"/>
    <w:rsid w:val="001354AB"/>
    <w:rsid w:val="00140AF0"/>
    <w:rsid w:val="00145CDF"/>
    <w:rsid w:val="001624F7"/>
    <w:rsid w:val="001642FF"/>
    <w:rsid w:val="00171507"/>
    <w:rsid w:val="001800C3"/>
    <w:rsid w:val="00190A91"/>
    <w:rsid w:val="00196B83"/>
    <w:rsid w:val="001A2EA6"/>
    <w:rsid w:val="001A3BB0"/>
    <w:rsid w:val="001B0337"/>
    <w:rsid w:val="001B35E7"/>
    <w:rsid w:val="001B681F"/>
    <w:rsid w:val="001C4CE4"/>
    <w:rsid w:val="001C57AA"/>
    <w:rsid w:val="001D209D"/>
    <w:rsid w:val="001D2558"/>
    <w:rsid w:val="001D37B7"/>
    <w:rsid w:val="001D6624"/>
    <w:rsid w:val="001D760D"/>
    <w:rsid w:val="001E2D10"/>
    <w:rsid w:val="001E75D6"/>
    <w:rsid w:val="001E7D22"/>
    <w:rsid w:val="001F2EE4"/>
    <w:rsid w:val="002056F3"/>
    <w:rsid w:val="0021189F"/>
    <w:rsid w:val="00212833"/>
    <w:rsid w:val="00217390"/>
    <w:rsid w:val="0021751F"/>
    <w:rsid w:val="00224835"/>
    <w:rsid w:val="00225CA9"/>
    <w:rsid w:val="0022600B"/>
    <w:rsid w:val="002316AF"/>
    <w:rsid w:val="00232F38"/>
    <w:rsid w:val="00234C0B"/>
    <w:rsid w:val="00235F7C"/>
    <w:rsid w:val="002360C3"/>
    <w:rsid w:val="002411B2"/>
    <w:rsid w:val="002538F4"/>
    <w:rsid w:val="00260DCD"/>
    <w:rsid w:val="00262CD5"/>
    <w:rsid w:val="00266823"/>
    <w:rsid w:val="002677AC"/>
    <w:rsid w:val="00282BAD"/>
    <w:rsid w:val="002B26E9"/>
    <w:rsid w:val="002C13E4"/>
    <w:rsid w:val="002C362D"/>
    <w:rsid w:val="002C6D27"/>
    <w:rsid w:val="002D0A2F"/>
    <w:rsid w:val="002D356E"/>
    <w:rsid w:val="002D4E94"/>
    <w:rsid w:val="002E7C2A"/>
    <w:rsid w:val="002F4C8E"/>
    <w:rsid w:val="0030219E"/>
    <w:rsid w:val="00303607"/>
    <w:rsid w:val="00305651"/>
    <w:rsid w:val="00315BED"/>
    <w:rsid w:val="00330203"/>
    <w:rsid w:val="00332461"/>
    <w:rsid w:val="0033451C"/>
    <w:rsid w:val="00341946"/>
    <w:rsid w:val="00352E54"/>
    <w:rsid w:val="003546F9"/>
    <w:rsid w:val="0035588A"/>
    <w:rsid w:val="00365A42"/>
    <w:rsid w:val="003665CB"/>
    <w:rsid w:val="00371FFE"/>
    <w:rsid w:val="0037742F"/>
    <w:rsid w:val="00377A29"/>
    <w:rsid w:val="00386671"/>
    <w:rsid w:val="003939D7"/>
    <w:rsid w:val="00393DC0"/>
    <w:rsid w:val="00394293"/>
    <w:rsid w:val="0039788F"/>
    <w:rsid w:val="003A3E19"/>
    <w:rsid w:val="003A4C6A"/>
    <w:rsid w:val="003A5A4A"/>
    <w:rsid w:val="003A7DDE"/>
    <w:rsid w:val="003B056B"/>
    <w:rsid w:val="003B1F4B"/>
    <w:rsid w:val="003B3A6D"/>
    <w:rsid w:val="003B3E82"/>
    <w:rsid w:val="003B44DF"/>
    <w:rsid w:val="003B5086"/>
    <w:rsid w:val="003C003A"/>
    <w:rsid w:val="003C6673"/>
    <w:rsid w:val="003D1F6D"/>
    <w:rsid w:val="003D2F12"/>
    <w:rsid w:val="003D5601"/>
    <w:rsid w:val="003E2507"/>
    <w:rsid w:val="003E4D3C"/>
    <w:rsid w:val="003E54B1"/>
    <w:rsid w:val="003F0060"/>
    <w:rsid w:val="003F0F1A"/>
    <w:rsid w:val="003F2730"/>
    <w:rsid w:val="003F7EAF"/>
    <w:rsid w:val="00404040"/>
    <w:rsid w:val="004106B8"/>
    <w:rsid w:val="00412119"/>
    <w:rsid w:val="00417CD0"/>
    <w:rsid w:val="004207DB"/>
    <w:rsid w:val="00427E05"/>
    <w:rsid w:val="004368DA"/>
    <w:rsid w:val="00440765"/>
    <w:rsid w:val="00441883"/>
    <w:rsid w:val="004431B7"/>
    <w:rsid w:val="0046238D"/>
    <w:rsid w:val="0046467A"/>
    <w:rsid w:val="004656D1"/>
    <w:rsid w:val="00470644"/>
    <w:rsid w:val="00472C59"/>
    <w:rsid w:val="00485474"/>
    <w:rsid w:val="0049055F"/>
    <w:rsid w:val="0049312F"/>
    <w:rsid w:val="004948F2"/>
    <w:rsid w:val="00497857"/>
    <w:rsid w:val="004A392E"/>
    <w:rsid w:val="004B7785"/>
    <w:rsid w:val="004C137B"/>
    <w:rsid w:val="004E256C"/>
    <w:rsid w:val="004F2BD4"/>
    <w:rsid w:val="004F6AF4"/>
    <w:rsid w:val="0050079F"/>
    <w:rsid w:val="00502AC6"/>
    <w:rsid w:val="005131EC"/>
    <w:rsid w:val="00516132"/>
    <w:rsid w:val="00522024"/>
    <w:rsid w:val="00522ED1"/>
    <w:rsid w:val="00525E21"/>
    <w:rsid w:val="00530A5D"/>
    <w:rsid w:val="005333AE"/>
    <w:rsid w:val="00534855"/>
    <w:rsid w:val="00535CF0"/>
    <w:rsid w:val="0053748F"/>
    <w:rsid w:val="0054224F"/>
    <w:rsid w:val="0056172A"/>
    <w:rsid w:val="00562E74"/>
    <w:rsid w:val="00565B76"/>
    <w:rsid w:val="00572147"/>
    <w:rsid w:val="005727F4"/>
    <w:rsid w:val="005771A6"/>
    <w:rsid w:val="005775F7"/>
    <w:rsid w:val="00581B44"/>
    <w:rsid w:val="00582B13"/>
    <w:rsid w:val="00586CF5"/>
    <w:rsid w:val="005870BD"/>
    <w:rsid w:val="00587644"/>
    <w:rsid w:val="005A2CB7"/>
    <w:rsid w:val="005A4205"/>
    <w:rsid w:val="005B1510"/>
    <w:rsid w:val="005C2EE4"/>
    <w:rsid w:val="005D5E28"/>
    <w:rsid w:val="005D61D6"/>
    <w:rsid w:val="005E217D"/>
    <w:rsid w:val="005E2887"/>
    <w:rsid w:val="005F7C35"/>
    <w:rsid w:val="006009A8"/>
    <w:rsid w:val="00603573"/>
    <w:rsid w:val="006061F3"/>
    <w:rsid w:val="00611E5F"/>
    <w:rsid w:val="006204BD"/>
    <w:rsid w:val="0062253E"/>
    <w:rsid w:val="00627ED6"/>
    <w:rsid w:val="006342B1"/>
    <w:rsid w:val="00634A87"/>
    <w:rsid w:val="0063577E"/>
    <w:rsid w:val="006361DF"/>
    <w:rsid w:val="006402D5"/>
    <w:rsid w:val="006563C5"/>
    <w:rsid w:val="0066033A"/>
    <w:rsid w:val="00672B88"/>
    <w:rsid w:val="00677425"/>
    <w:rsid w:val="006818DA"/>
    <w:rsid w:val="006859A9"/>
    <w:rsid w:val="00686339"/>
    <w:rsid w:val="00697113"/>
    <w:rsid w:val="006A1B2C"/>
    <w:rsid w:val="006B3145"/>
    <w:rsid w:val="006B76A7"/>
    <w:rsid w:val="006C3914"/>
    <w:rsid w:val="006C3B97"/>
    <w:rsid w:val="006C6B56"/>
    <w:rsid w:val="006D0672"/>
    <w:rsid w:val="006D3DC7"/>
    <w:rsid w:val="006D6F09"/>
    <w:rsid w:val="006E0535"/>
    <w:rsid w:val="006F1E53"/>
    <w:rsid w:val="006F4959"/>
    <w:rsid w:val="006F7066"/>
    <w:rsid w:val="006F755E"/>
    <w:rsid w:val="00703763"/>
    <w:rsid w:val="007137CB"/>
    <w:rsid w:val="0072026C"/>
    <w:rsid w:val="00743CE6"/>
    <w:rsid w:val="00746F78"/>
    <w:rsid w:val="00770F5D"/>
    <w:rsid w:val="00771A63"/>
    <w:rsid w:val="007745D6"/>
    <w:rsid w:val="0078134F"/>
    <w:rsid w:val="00781500"/>
    <w:rsid w:val="00783831"/>
    <w:rsid w:val="0079200B"/>
    <w:rsid w:val="0079515C"/>
    <w:rsid w:val="007971E3"/>
    <w:rsid w:val="007A5382"/>
    <w:rsid w:val="007A7AA0"/>
    <w:rsid w:val="007C0F10"/>
    <w:rsid w:val="007C5D83"/>
    <w:rsid w:val="007C6BA8"/>
    <w:rsid w:val="007D477D"/>
    <w:rsid w:val="007D5C09"/>
    <w:rsid w:val="007D738E"/>
    <w:rsid w:val="007F5238"/>
    <w:rsid w:val="007F7968"/>
    <w:rsid w:val="0080000D"/>
    <w:rsid w:val="00800BF9"/>
    <w:rsid w:val="00804700"/>
    <w:rsid w:val="008071C2"/>
    <w:rsid w:val="00811A35"/>
    <w:rsid w:val="00816D2A"/>
    <w:rsid w:val="00817FC4"/>
    <w:rsid w:val="0082025C"/>
    <w:rsid w:val="0082489A"/>
    <w:rsid w:val="008250C4"/>
    <w:rsid w:val="00827619"/>
    <w:rsid w:val="0084492B"/>
    <w:rsid w:val="00852D3F"/>
    <w:rsid w:val="00855A55"/>
    <w:rsid w:val="00857189"/>
    <w:rsid w:val="0086020D"/>
    <w:rsid w:val="00864E24"/>
    <w:rsid w:val="00870321"/>
    <w:rsid w:val="00875511"/>
    <w:rsid w:val="00877997"/>
    <w:rsid w:val="0088278D"/>
    <w:rsid w:val="00893113"/>
    <w:rsid w:val="00896900"/>
    <w:rsid w:val="008A1C4D"/>
    <w:rsid w:val="008A290B"/>
    <w:rsid w:val="008A3292"/>
    <w:rsid w:val="008A6B7C"/>
    <w:rsid w:val="008B082D"/>
    <w:rsid w:val="008B1CEF"/>
    <w:rsid w:val="008B1FCB"/>
    <w:rsid w:val="008B7396"/>
    <w:rsid w:val="008C1814"/>
    <w:rsid w:val="008C66B0"/>
    <w:rsid w:val="008C7B8C"/>
    <w:rsid w:val="008E053D"/>
    <w:rsid w:val="008E2A8D"/>
    <w:rsid w:val="008E48B7"/>
    <w:rsid w:val="008F2175"/>
    <w:rsid w:val="008F363B"/>
    <w:rsid w:val="008F3B6F"/>
    <w:rsid w:val="008F6986"/>
    <w:rsid w:val="00900861"/>
    <w:rsid w:val="00905E4A"/>
    <w:rsid w:val="00907E73"/>
    <w:rsid w:val="009101B2"/>
    <w:rsid w:val="00922474"/>
    <w:rsid w:val="00934A45"/>
    <w:rsid w:val="00942CAC"/>
    <w:rsid w:val="00942EF4"/>
    <w:rsid w:val="00952137"/>
    <w:rsid w:val="0095348B"/>
    <w:rsid w:val="00971BFE"/>
    <w:rsid w:val="009746AB"/>
    <w:rsid w:val="00974B91"/>
    <w:rsid w:val="00975865"/>
    <w:rsid w:val="00980EDA"/>
    <w:rsid w:val="009816CC"/>
    <w:rsid w:val="00982C97"/>
    <w:rsid w:val="00986F80"/>
    <w:rsid w:val="00987160"/>
    <w:rsid w:val="00990708"/>
    <w:rsid w:val="009907C5"/>
    <w:rsid w:val="0099692C"/>
    <w:rsid w:val="00996CC3"/>
    <w:rsid w:val="009A1CCF"/>
    <w:rsid w:val="009A52C3"/>
    <w:rsid w:val="009A7688"/>
    <w:rsid w:val="009A7C23"/>
    <w:rsid w:val="009C04F3"/>
    <w:rsid w:val="009C0BBA"/>
    <w:rsid w:val="009D084B"/>
    <w:rsid w:val="009D4693"/>
    <w:rsid w:val="009E1771"/>
    <w:rsid w:val="009E205E"/>
    <w:rsid w:val="009E79EF"/>
    <w:rsid w:val="009E7C64"/>
    <w:rsid w:val="00A03619"/>
    <w:rsid w:val="00A03C3E"/>
    <w:rsid w:val="00A13B3E"/>
    <w:rsid w:val="00A21043"/>
    <w:rsid w:val="00A23AB3"/>
    <w:rsid w:val="00A26E6F"/>
    <w:rsid w:val="00A33117"/>
    <w:rsid w:val="00A3526D"/>
    <w:rsid w:val="00A43A66"/>
    <w:rsid w:val="00A4419E"/>
    <w:rsid w:val="00A472F4"/>
    <w:rsid w:val="00A4750A"/>
    <w:rsid w:val="00A53B60"/>
    <w:rsid w:val="00A56306"/>
    <w:rsid w:val="00A56921"/>
    <w:rsid w:val="00A631A7"/>
    <w:rsid w:val="00A75759"/>
    <w:rsid w:val="00A77DBF"/>
    <w:rsid w:val="00A82B3C"/>
    <w:rsid w:val="00A86431"/>
    <w:rsid w:val="00AA287F"/>
    <w:rsid w:val="00AA2FB3"/>
    <w:rsid w:val="00AA3D3E"/>
    <w:rsid w:val="00AA4435"/>
    <w:rsid w:val="00AA51AF"/>
    <w:rsid w:val="00AA778B"/>
    <w:rsid w:val="00AB032C"/>
    <w:rsid w:val="00AB3DA1"/>
    <w:rsid w:val="00AB6B5C"/>
    <w:rsid w:val="00AC459D"/>
    <w:rsid w:val="00AC54CD"/>
    <w:rsid w:val="00AD6C33"/>
    <w:rsid w:val="00AF3338"/>
    <w:rsid w:val="00AF6032"/>
    <w:rsid w:val="00AF6264"/>
    <w:rsid w:val="00B030A1"/>
    <w:rsid w:val="00B07635"/>
    <w:rsid w:val="00B1021A"/>
    <w:rsid w:val="00B1728C"/>
    <w:rsid w:val="00B20A25"/>
    <w:rsid w:val="00B231BE"/>
    <w:rsid w:val="00B248F3"/>
    <w:rsid w:val="00B3367C"/>
    <w:rsid w:val="00B374ED"/>
    <w:rsid w:val="00B4692A"/>
    <w:rsid w:val="00B57459"/>
    <w:rsid w:val="00B65095"/>
    <w:rsid w:val="00B70401"/>
    <w:rsid w:val="00B80DB0"/>
    <w:rsid w:val="00B85AD4"/>
    <w:rsid w:val="00B96FC0"/>
    <w:rsid w:val="00B971C4"/>
    <w:rsid w:val="00B9740D"/>
    <w:rsid w:val="00BA2F82"/>
    <w:rsid w:val="00BA4F1F"/>
    <w:rsid w:val="00BA6739"/>
    <w:rsid w:val="00BB19B5"/>
    <w:rsid w:val="00BB4629"/>
    <w:rsid w:val="00BB6927"/>
    <w:rsid w:val="00BE7203"/>
    <w:rsid w:val="00BF2014"/>
    <w:rsid w:val="00BF2ECB"/>
    <w:rsid w:val="00BF3253"/>
    <w:rsid w:val="00C006C0"/>
    <w:rsid w:val="00C010DC"/>
    <w:rsid w:val="00C01469"/>
    <w:rsid w:val="00C01D64"/>
    <w:rsid w:val="00C066B2"/>
    <w:rsid w:val="00C1351A"/>
    <w:rsid w:val="00C20272"/>
    <w:rsid w:val="00C23514"/>
    <w:rsid w:val="00C3199B"/>
    <w:rsid w:val="00C32E8C"/>
    <w:rsid w:val="00C37EF4"/>
    <w:rsid w:val="00C414B1"/>
    <w:rsid w:val="00C41815"/>
    <w:rsid w:val="00C60159"/>
    <w:rsid w:val="00C614E3"/>
    <w:rsid w:val="00C6202B"/>
    <w:rsid w:val="00C63296"/>
    <w:rsid w:val="00C65AD6"/>
    <w:rsid w:val="00C676FE"/>
    <w:rsid w:val="00C70E3D"/>
    <w:rsid w:val="00C72AAE"/>
    <w:rsid w:val="00C75E92"/>
    <w:rsid w:val="00C76B86"/>
    <w:rsid w:val="00C8074D"/>
    <w:rsid w:val="00C81CDA"/>
    <w:rsid w:val="00C861A1"/>
    <w:rsid w:val="00C92084"/>
    <w:rsid w:val="00C9259F"/>
    <w:rsid w:val="00C95157"/>
    <w:rsid w:val="00CA0610"/>
    <w:rsid w:val="00CA210B"/>
    <w:rsid w:val="00CA7C63"/>
    <w:rsid w:val="00CB575D"/>
    <w:rsid w:val="00CC25D3"/>
    <w:rsid w:val="00CC6087"/>
    <w:rsid w:val="00CD1DC3"/>
    <w:rsid w:val="00CD3D55"/>
    <w:rsid w:val="00CD3D96"/>
    <w:rsid w:val="00CE3351"/>
    <w:rsid w:val="00CE7DEF"/>
    <w:rsid w:val="00CF7486"/>
    <w:rsid w:val="00D038B9"/>
    <w:rsid w:val="00D16D63"/>
    <w:rsid w:val="00D17638"/>
    <w:rsid w:val="00D24DAB"/>
    <w:rsid w:val="00D26FB2"/>
    <w:rsid w:val="00D32455"/>
    <w:rsid w:val="00D405F6"/>
    <w:rsid w:val="00D45EF3"/>
    <w:rsid w:val="00D463D1"/>
    <w:rsid w:val="00D505E7"/>
    <w:rsid w:val="00D6016D"/>
    <w:rsid w:val="00D613F7"/>
    <w:rsid w:val="00D754F4"/>
    <w:rsid w:val="00D906B5"/>
    <w:rsid w:val="00D91D75"/>
    <w:rsid w:val="00D92065"/>
    <w:rsid w:val="00DA0828"/>
    <w:rsid w:val="00DA1421"/>
    <w:rsid w:val="00DA68D8"/>
    <w:rsid w:val="00DA75D8"/>
    <w:rsid w:val="00DB0391"/>
    <w:rsid w:val="00DB1BC9"/>
    <w:rsid w:val="00DB3978"/>
    <w:rsid w:val="00DC09B6"/>
    <w:rsid w:val="00DC1B4A"/>
    <w:rsid w:val="00DD3F8B"/>
    <w:rsid w:val="00DD5061"/>
    <w:rsid w:val="00DE46F8"/>
    <w:rsid w:val="00DE6122"/>
    <w:rsid w:val="00E07CE8"/>
    <w:rsid w:val="00E11FA1"/>
    <w:rsid w:val="00E150F6"/>
    <w:rsid w:val="00E17DB1"/>
    <w:rsid w:val="00E20BA1"/>
    <w:rsid w:val="00E21F64"/>
    <w:rsid w:val="00E220EC"/>
    <w:rsid w:val="00E25A8F"/>
    <w:rsid w:val="00E26E8A"/>
    <w:rsid w:val="00E3626E"/>
    <w:rsid w:val="00E4329E"/>
    <w:rsid w:val="00E5215D"/>
    <w:rsid w:val="00E55A31"/>
    <w:rsid w:val="00E66FF1"/>
    <w:rsid w:val="00E73412"/>
    <w:rsid w:val="00E74814"/>
    <w:rsid w:val="00E76DB2"/>
    <w:rsid w:val="00E83672"/>
    <w:rsid w:val="00E8609D"/>
    <w:rsid w:val="00E8610A"/>
    <w:rsid w:val="00E904AF"/>
    <w:rsid w:val="00EA4A1C"/>
    <w:rsid w:val="00EA634C"/>
    <w:rsid w:val="00EA779D"/>
    <w:rsid w:val="00EB0C1F"/>
    <w:rsid w:val="00EB2EBC"/>
    <w:rsid w:val="00EB4376"/>
    <w:rsid w:val="00ED4DB1"/>
    <w:rsid w:val="00ED76F4"/>
    <w:rsid w:val="00EF075E"/>
    <w:rsid w:val="00EF6580"/>
    <w:rsid w:val="00F01869"/>
    <w:rsid w:val="00F072F8"/>
    <w:rsid w:val="00F168C5"/>
    <w:rsid w:val="00F1711C"/>
    <w:rsid w:val="00F23743"/>
    <w:rsid w:val="00F33D10"/>
    <w:rsid w:val="00F4224D"/>
    <w:rsid w:val="00F47A13"/>
    <w:rsid w:val="00F50407"/>
    <w:rsid w:val="00F525C5"/>
    <w:rsid w:val="00F5398C"/>
    <w:rsid w:val="00F53D84"/>
    <w:rsid w:val="00F54CF6"/>
    <w:rsid w:val="00F567DD"/>
    <w:rsid w:val="00F570F5"/>
    <w:rsid w:val="00F577E5"/>
    <w:rsid w:val="00F64CB3"/>
    <w:rsid w:val="00F674C4"/>
    <w:rsid w:val="00F87A6A"/>
    <w:rsid w:val="00F91F8B"/>
    <w:rsid w:val="00F92117"/>
    <w:rsid w:val="00FA1CBF"/>
    <w:rsid w:val="00FA680F"/>
    <w:rsid w:val="00FA72D4"/>
    <w:rsid w:val="00FB3162"/>
    <w:rsid w:val="00FB5954"/>
    <w:rsid w:val="00FB5CC3"/>
    <w:rsid w:val="00FB79FD"/>
    <w:rsid w:val="00FC385E"/>
    <w:rsid w:val="00FC440B"/>
    <w:rsid w:val="00FC4AC8"/>
    <w:rsid w:val="00FD43E7"/>
    <w:rsid w:val="00FE5444"/>
    <w:rsid w:val="00FE56BC"/>
    <w:rsid w:val="00FF4927"/>
    <w:rsid w:val="00FF5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08FB02"/>
  <w15:chartTrackingRefBased/>
  <w15:docId w15:val="{F535F379-C7A1-41E1-B7A8-99360AE3E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overflowPunct w:val="0"/>
      <w:autoSpaceDE w:val="0"/>
      <w:autoSpaceDN w:val="0"/>
      <w:adjustRightInd w:val="0"/>
      <w:textAlignment w:val="baseline"/>
    </w:pPr>
    <w:rPr>
      <w:rFonts w:ascii="Arial" w:hAnsi="Arial"/>
      <w:lang w:val="en-US" w:eastAsia="en-US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rFonts w:ascii="Tahoma" w:hAnsi="Tahoma" w:cs="Tahoma"/>
      <w:sz w:val="16"/>
      <w:szCs w:val="16"/>
    </w:rPr>
  </w:style>
  <w:style w:type="character" w:customStyle="1" w:styleId="ui-provider">
    <w:name w:val="ui-provider"/>
    <w:basedOn w:val="a0"/>
    <w:rsid w:val="00C614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62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34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03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21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L:\IT\Inventory\Workstation\Histori%20HW\Templates\takeout%20reques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takeout request.dotx</Template>
  <TotalTime>14873</TotalTime>
  <Pages>1</Pages>
  <Words>47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Разрешение на вынос компьютера</vt:lpstr>
    </vt:vector>
  </TitlesOfParts>
  <Company>Procter &amp; Gamble</Company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Разрешение на вынос компьютера</dc:title>
  <dc:subject/>
  <dc:creator>Gorshkov, Ilya</dc:creator>
  <cp:keywords/>
  <cp:lastModifiedBy>Ilya Gorshkov</cp:lastModifiedBy>
  <cp:revision>219</cp:revision>
  <cp:lastPrinted>2026-03-18T06:30:00Z</cp:lastPrinted>
  <dcterms:created xsi:type="dcterms:W3CDTF">2024-09-30T09:34:00Z</dcterms:created>
  <dcterms:modified xsi:type="dcterms:W3CDTF">2026-05-07T18:16:00Z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de76be-9bfa-4162-a0ea-3fa99f3af264_Enabled">
    <vt:lpwstr>true</vt:lpwstr>
  </property>
  <property fmtid="{D5CDD505-2E9C-101B-9397-08002B2CF9AE}" pid="3" name="MSIP_Label_d1de76be-9bfa-4162-a0ea-3fa99f3af264_SetDate">
    <vt:lpwstr>2026-02-03T13:37:37Z</vt:lpwstr>
  </property>
  <property fmtid="{D5CDD505-2E9C-101B-9397-08002B2CF9AE}" pid="4" name="MSIP_Label_d1de76be-9bfa-4162-a0ea-3fa99f3af264_Method">
    <vt:lpwstr>Privileged</vt:lpwstr>
  </property>
  <property fmtid="{D5CDD505-2E9C-101B-9397-08002B2CF9AE}" pid="5" name="MSIP_Label_d1de76be-9bfa-4162-a0ea-3fa99f3af264_Name">
    <vt:lpwstr>Public</vt:lpwstr>
  </property>
  <property fmtid="{D5CDD505-2E9C-101B-9397-08002B2CF9AE}" pid="6" name="MSIP_Label_d1de76be-9bfa-4162-a0ea-3fa99f3af264_SiteId">
    <vt:lpwstr>3596192b-fdf5-4e2c-a6fa-acb706c963d8</vt:lpwstr>
  </property>
  <property fmtid="{D5CDD505-2E9C-101B-9397-08002B2CF9AE}" pid="7" name="MSIP_Label_d1de76be-9bfa-4162-a0ea-3fa99f3af264_ActionId">
    <vt:lpwstr>7186c25c-9765-4170-bb83-35cbd7b23672</vt:lpwstr>
  </property>
  <property fmtid="{D5CDD505-2E9C-101B-9397-08002B2CF9AE}" pid="8" name="MSIP_Label_d1de76be-9bfa-4162-a0ea-3fa99f3af264_ContentBits">
    <vt:lpwstr>0</vt:lpwstr>
  </property>
  <property fmtid="{D5CDD505-2E9C-101B-9397-08002B2CF9AE}" pid="9" name="MSIP_Label_d1de76be-9bfa-4162-a0ea-3fa99f3af264_Tag">
    <vt:lpwstr>10, 0, 1, 1</vt:lpwstr>
  </property>
</Properties>
</file>