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53A90" w14:textId="77777777" w:rsidR="004B0148" w:rsidRDefault="0043548F" w:rsidP="004B0148">
      <w:pPr>
        <w:rPr>
          <w:b/>
          <w:bCs/>
          <w:color w:val="FF0000"/>
          <w:lang w:val="en-US"/>
        </w:rPr>
      </w:pPr>
      <w:bookmarkStart w:id="0" w:name="Body"/>
      <w:r w:rsidRPr="004B0148">
        <w:rPr>
          <w:b/>
          <w:bCs/>
          <w:color w:val="FF0000"/>
          <w:lang w:val="en-US"/>
        </w:rPr>
        <w:t>INTERNAL USE</w:t>
      </w:r>
    </w:p>
    <w:p w14:paraId="781D4124" w14:textId="77777777" w:rsidR="004B0148" w:rsidRPr="005513CE" w:rsidRDefault="0059250F" w:rsidP="004B0148">
      <w:pPr>
        <w:jc w:val="center"/>
        <w:rPr>
          <w:b/>
          <w:bCs/>
          <w:color w:val="FF0000"/>
          <w:lang w:val="en-US"/>
        </w:rPr>
      </w:pPr>
      <w:r w:rsidRPr="004B0148">
        <w:rPr>
          <w:b/>
          <w:bCs/>
        </w:rPr>
        <w:t>АКТ</w:t>
      </w:r>
      <w:r w:rsidRPr="005513CE">
        <w:rPr>
          <w:b/>
          <w:bCs/>
          <w:lang w:val="en-US"/>
        </w:rPr>
        <w:t xml:space="preserve"> (</w:t>
      </w:r>
      <w:r w:rsidRPr="004B0148">
        <w:rPr>
          <w:b/>
          <w:bCs/>
        </w:rPr>
        <w:t>НАКЛАДНАЯ</w:t>
      </w:r>
      <w:r w:rsidRPr="005513CE">
        <w:rPr>
          <w:b/>
          <w:bCs/>
          <w:lang w:val="en-US"/>
        </w:rPr>
        <w:t>) №</w:t>
      </w:r>
      <w:r w:rsidR="00753054" w:rsidRPr="005513CE">
        <w:rPr>
          <w:b/>
          <w:bCs/>
          <w:lang w:val="en-US"/>
        </w:rPr>
        <w:t xml:space="preserve"> </w:t>
      </w:r>
      <w:r w:rsidR="00D20EF5" w:rsidRPr="005513CE">
        <w:rPr>
          <w:b/>
          <w:bCs/>
          <w:lang w:val="en-US"/>
        </w:rPr>
        <w:t>[</w:t>
      </w:r>
      <w:proofErr w:type="spellStart"/>
      <w:r w:rsidR="00D20EF5" w:rsidRPr="004B0148">
        <w:rPr>
          <w:b/>
          <w:bCs/>
          <w:lang w:val="en-US"/>
        </w:rPr>
        <w:t>actNumber</w:t>
      </w:r>
      <w:proofErr w:type="spellEnd"/>
      <w:r w:rsidR="00D20EF5" w:rsidRPr="005513CE">
        <w:rPr>
          <w:b/>
          <w:bCs/>
          <w:lang w:val="en-US"/>
        </w:rPr>
        <w:t>]</w:t>
      </w:r>
    </w:p>
    <w:p w14:paraId="2E911B22" w14:textId="3084F7A5" w:rsidR="002A5D46" w:rsidRPr="004B0148" w:rsidRDefault="0059250F" w:rsidP="004B0148">
      <w:pPr>
        <w:jc w:val="center"/>
        <w:rPr>
          <w:b/>
          <w:bCs/>
          <w:color w:val="FF0000"/>
        </w:rPr>
      </w:pPr>
      <w:r w:rsidRPr="004B0148">
        <w:rPr>
          <w:b/>
          <w:bCs/>
        </w:rPr>
        <w:t>ПРИЕМКИ-ПЕРЕДАЧИ ОСНОВНЫХ СРЕДСТВ</w:t>
      </w:r>
    </w:p>
    <w:p w14:paraId="71119E95" w14:textId="77777777" w:rsidR="0059250F" w:rsidRPr="004B0148" w:rsidRDefault="0059250F" w:rsidP="003A33D9"/>
    <w:p w14:paraId="5344E3E1" w14:textId="77777777" w:rsidR="004B0148" w:rsidRPr="004B0148" w:rsidRDefault="004B0148" w:rsidP="003A33D9"/>
    <w:p w14:paraId="4BFDA4AD" w14:textId="672E6C3A" w:rsidR="0059250F" w:rsidRPr="004B0148" w:rsidRDefault="0059250F" w:rsidP="004B0148">
      <w:pPr>
        <w:jc w:val="center"/>
        <w:rPr>
          <w:b/>
          <w:bCs/>
        </w:rPr>
      </w:pPr>
      <w:r w:rsidRPr="004B0148">
        <w:rPr>
          <w:b/>
          <w:bCs/>
        </w:rPr>
        <w:t xml:space="preserve">Организация </w:t>
      </w:r>
      <w:r w:rsidR="003A33D9" w:rsidRPr="004B0148">
        <w:rPr>
          <w:b/>
          <w:bCs/>
        </w:rPr>
        <w:t xml:space="preserve"> </w:t>
      </w:r>
      <w:r w:rsidR="00BC4FB5" w:rsidRPr="004B0148">
        <w:rPr>
          <w:b/>
          <w:bCs/>
          <w:i/>
        </w:rPr>
        <w:t>ООО</w:t>
      </w:r>
      <w:r w:rsidR="005C6C19" w:rsidRPr="004B0148">
        <w:rPr>
          <w:b/>
          <w:bCs/>
          <w:i/>
        </w:rPr>
        <w:t xml:space="preserve"> «Проктер энд Гэмбл – Новомосков</w:t>
      </w:r>
      <w:r w:rsidR="00BC4FB5" w:rsidRPr="004B0148">
        <w:rPr>
          <w:b/>
          <w:bCs/>
          <w:i/>
        </w:rPr>
        <w:t>ск»</w:t>
      </w:r>
    </w:p>
    <w:p w14:paraId="038FCFF5" w14:textId="77777777" w:rsidR="0059250F" w:rsidRPr="004B0148" w:rsidRDefault="0059250F" w:rsidP="003A33D9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2"/>
        <w:gridCol w:w="2210"/>
        <w:gridCol w:w="2124"/>
        <w:gridCol w:w="2085"/>
        <w:gridCol w:w="2256"/>
      </w:tblGrid>
      <w:tr w:rsidR="003A33D9" w:rsidRPr="004B0148" w14:paraId="75A19A27" w14:textId="77777777" w:rsidTr="004756BB">
        <w:tc>
          <w:tcPr>
            <w:tcW w:w="2180" w:type="dxa"/>
          </w:tcPr>
          <w:p w14:paraId="3F299071" w14:textId="77777777" w:rsidR="003A33D9" w:rsidRPr="004B0148" w:rsidRDefault="003A33D9" w:rsidP="003A33D9">
            <w:proofErr w:type="spellStart"/>
            <w:r w:rsidRPr="004B0148">
              <w:rPr>
                <w:lang w:val="en-US"/>
              </w:rPr>
              <w:t>Отдел</w:t>
            </w:r>
            <w:proofErr w:type="spellEnd"/>
          </w:p>
        </w:tc>
        <w:tc>
          <w:tcPr>
            <w:tcW w:w="2273" w:type="dxa"/>
          </w:tcPr>
          <w:p w14:paraId="38971FDC" w14:textId="77777777" w:rsidR="003A33D9" w:rsidRPr="004B0148" w:rsidRDefault="006B514C" w:rsidP="003A33D9">
            <w:r w:rsidRPr="004B0148">
              <w:t>Вид и шифр оборудования</w:t>
            </w:r>
            <w:r w:rsidRPr="004B0148">
              <w:tab/>
            </w:r>
          </w:p>
        </w:tc>
        <w:tc>
          <w:tcPr>
            <w:tcW w:w="2181" w:type="dxa"/>
          </w:tcPr>
          <w:p w14:paraId="18AE087A" w14:textId="77777777" w:rsidR="003A33D9" w:rsidRPr="004B0148" w:rsidRDefault="003A33D9" w:rsidP="003A33D9">
            <w:r w:rsidRPr="004B0148">
              <w:t>Инвентарный номер</w:t>
            </w:r>
            <w:r w:rsidR="00413607" w:rsidRPr="004B0148">
              <w:t xml:space="preserve"> PG №</w:t>
            </w:r>
          </w:p>
        </w:tc>
        <w:tc>
          <w:tcPr>
            <w:tcW w:w="2175" w:type="dxa"/>
          </w:tcPr>
          <w:p w14:paraId="6787E3B8" w14:textId="77777777" w:rsidR="003A33D9" w:rsidRPr="004B0148" w:rsidRDefault="003A33D9" w:rsidP="003A33D9">
            <w:r w:rsidRPr="004B0148">
              <w:t>Серийный номер</w:t>
            </w:r>
          </w:p>
        </w:tc>
        <w:tc>
          <w:tcPr>
            <w:tcW w:w="2154" w:type="dxa"/>
          </w:tcPr>
          <w:p w14:paraId="6337FAE9" w14:textId="77777777" w:rsidR="003A33D9" w:rsidRPr="004B0148" w:rsidRDefault="0086612B" w:rsidP="003A33D9">
            <w:r w:rsidRPr="004B0148">
              <w:t xml:space="preserve">Номер </w:t>
            </w:r>
            <w:r w:rsidRPr="004B0148">
              <w:rPr>
                <w:lang w:val="en-US"/>
              </w:rPr>
              <w:t xml:space="preserve">SAP </w:t>
            </w:r>
          </w:p>
        </w:tc>
      </w:tr>
      <w:tr w:rsidR="003A33D9" w:rsidRPr="004B0148" w14:paraId="06E5194C" w14:textId="77777777" w:rsidTr="00595DDB">
        <w:trPr>
          <w:trHeight w:val="645"/>
        </w:trPr>
        <w:tc>
          <w:tcPr>
            <w:tcW w:w="2180" w:type="dxa"/>
          </w:tcPr>
          <w:p w14:paraId="53A3BE62" w14:textId="3F50D3CF" w:rsidR="00F855C9" w:rsidRPr="004B0148" w:rsidRDefault="00A336CE" w:rsidP="003A33D9">
            <w:pPr>
              <w:rPr>
                <w:lang w:val="en-US"/>
              </w:rPr>
            </w:pPr>
            <w:bookmarkStart w:id="1" w:name="DEPT"/>
            <w:bookmarkEnd w:id="1"/>
            <w:proofErr w:type="spellStart"/>
            <w:r w:rsidRPr="004B0148">
              <w:rPr>
                <w:lang w:val="en-US"/>
              </w:rPr>
              <w:t>Adviros</w:t>
            </w:r>
            <w:proofErr w:type="spellEnd"/>
          </w:p>
        </w:tc>
        <w:tc>
          <w:tcPr>
            <w:tcW w:w="2273" w:type="dxa"/>
          </w:tcPr>
          <w:p w14:paraId="4BCB84F3" w14:textId="6B1CCC9F" w:rsidR="00462ADC" w:rsidRPr="004B0148" w:rsidRDefault="00D20EF5" w:rsidP="00F12882">
            <w:pPr>
              <w:rPr>
                <w:lang w:val="en-US"/>
              </w:rPr>
            </w:pPr>
            <w:bookmarkStart w:id="2" w:name="TYPE"/>
            <w:bookmarkEnd w:id="2"/>
            <w:r w:rsidRPr="004B0148">
              <w:rPr>
                <w:lang w:val="en-US"/>
              </w:rPr>
              <w:t>[</w:t>
            </w:r>
            <w:proofErr w:type="spellStart"/>
            <w:r w:rsidRPr="004B0148">
              <w:rPr>
                <w:lang w:val="en-US"/>
              </w:rPr>
              <w:t>assetType</w:t>
            </w:r>
            <w:proofErr w:type="spellEnd"/>
            <w:r w:rsidRPr="004B0148">
              <w:rPr>
                <w:lang w:val="en-US"/>
              </w:rPr>
              <w:t>]</w:t>
            </w:r>
          </w:p>
        </w:tc>
        <w:tc>
          <w:tcPr>
            <w:tcW w:w="2181" w:type="dxa"/>
          </w:tcPr>
          <w:p w14:paraId="59B845D4" w14:textId="353BCCE1" w:rsidR="0009544E" w:rsidRPr="005513CE" w:rsidRDefault="00D20EF5" w:rsidP="00DA2490">
            <w:pPr>
              <w:rPr>
                <w:lang w:val="en-US"/>
              </w:rPr>
            </w:pPr>
            <w:bookmarkStart w:id="3" w:name="PGTAG"/>
            <w:bookmarkEnd w:id="3"/>
            <w:r w:rsidRPr="004B0148">
              <w:rPr>
                <w:lang w:val="en-US"/>
              </w:rPr>
              <w:t>[</w:t>
            </w:r>
            <w:proofErr w:type="spellStart"/>
            <w:r w:rsidR="005513CE" w:rsidRPr="005513CE">
              <w:rPr>
                <w:lang w:val="en-US"/>
              </w:rPr>
              <w:t>pgAssetPc</w:t>
            </w:r>
            <w:proofErr w:type="spellEnd"/>
            <w:r w:rsidRPr="004B0148">
              <w:rPr>
                <w:lang w:val="en-US"/>
              </w:rPr>
              <w:t>]</w:t>
            </w:r>
          </w:p>
        </w:tc>
        <w:tc>
          <w:tcPr>
            <w:tcW w:w="2175" w:type="dxa"/>
          </w:tcPr>
          <w:p w14:paraId="0D5BB0E8" w14:textId="517AFC70" w:rsidR="00391E37" w:rsidRPr="004B0148" w:rsidRDefault="00D20EF5" w:rsidP="00F12882">
            <w:pPr>
              <w:rPr>
                <w:lang w:val="en-US"/>
              </w:rPr>
            </w:pPr>
            <w:bookmarkStart w:id="4" w:name="SERIAL"/>
            <w:bookmarkEnd w:id="4"/>
            <w:r w:rsidRPr="004B0148">
              <w:rPr>
                <w:lang w:val="en-US"/>
              </w:rPr>
              <w:t>[</w:t>
            </w:r>
            <w:proofErr w:type="spellStart"/>
            <w:r w:rsidRPr="004B0148">
              <w:rPr>
                <w:lang w:val="en-US"/>
              </w:rPr>
              <w:t>pcSerial</w:t>
            </w:r>
            <w:proofErr w:type="spellEnd"/>
            <w:r w:rsidRPr="004B0148">
              <w:rPr>
                <w:lang w:val="en-US"/>
              </w:rPr>
              <w:t>]</w:t>
            </w:r>
          </w:p>
        </w:tc>
        <w:tc>
          <w:tcPr>
            <w:tcW w:w="2154" w:type="dxa"/>
          </w:tcPr>
          <w:p w14:paraId="119E746C" w14:textId="5EE259A4" w:rsidR="00391E37" w:rsidRPr="004B0148" w:rsidRDefault="00D20EF5" w:rsidP="00F12882">
            <w:pPr>
              <w:rPr>
                <w:lang w:val="en-US"/>
              </w:rPr>
            </w:pPr>
            <w:bookmarkStart w:id="5" w:name="SAP"/>
            <w:bookmarkEnd w:id="5"/>
            <w:r w:rsidRPr="004B0148">
              <w:rPr>
                <w:lang w:val="en-US"/>
              </w:rPr>
              <w:t>[</w:t>
            </w:r>
            <w:proofErr w:type="spellStart"/>
            <w:r w:rsidRPr="004B0148">
              <w:rPr>
                <w:lang w:val="en-US"/>
              </w:rPr>
              <w:t>sapAssetNumberPc</w:t>
            </w:r>
            <w:proofErr w:type="spellEnd"/>
            <w:r w:rsidRPr="004B0148">
              <w:rPr>
                <w:lang w:val="en-US"/>
              </w:rPr>
              <w:t>]</w:t>
            </w:r>
          </w:p>
        </w:tc>
      </w:tr>
    </w:tbl>
    <w:p w14:paraId="1E0825B8" w14:textId="77777777" w:rsidR="0059250F" w:rsidRPr="004B0148" w:rsidRDefault="0059250F" w:rsidP="003A33D9">
      <w:pPr>
        <w:rPr>
          <w:lang w:val="en-US"/>
        </w:rPr>
      </w:pPr>
      <w:r w:rsidRPr="004B0148">
        <w:rPr>
          <w:lang w:val="en-US"/>
        </w:rPr>
        <w:tab/>
      </w:r>
      <w:r w:rsidRPr="004B0148">
        <w:rPr>
          <w:lang w:val="en-US"/>
        </w:rPr>
        <w:tab/>
      </w:r>
      <w:r w:rsidRPr="004B0148">
        <w:rPr>
          <w:lang w:val="en-US"/>
        </w:rPr>
        <w:tab/>
      </w:r>
    </w:p>
    <w:p w14:paraId="399BC4A8" w14:textId="77777777" w:rsidR="0059250F" w:rsidRPr="004B0148" w:rsidRDefault="0059250F" w:rsidP="003A33D9">
      <w:pPr>
        <w:rPr>
          <w:lang w:val="en-US"/>
        </w:rPr>
      </w:pPr>
      <w:r w:rsidRPr="004B0148">
        <w:rPr>
          <w:lang w:val="en-US"/>
        </w:rPr>
        <w:tab/>
      </w:r>
    </w:p>
    <w:p w14:paraId="27D43F71" w14:textId="182A3FA7" w:rsidR="004518C6" w:rsidRPr="004B0148" w:rsidRDefault="0059250F" w:rsidP="004518C6">
      <w:r w:rsidRPr="004B0148">
        <w:t>Краткая характеристика объекта</w:t>
      </w:r>
      <w:r w:rsidR="00A7122A" w:rsidRPr="004B0148">
        <w:t xml:space="preserve">: </w:t>
      </w:r>
      <w:bookmarkStart w:id="6" w:name="DESCRIPTION"/>
      <w:bookmarkEnd w:id="6"/>
      <w:r w:rsidR="00D20EF5" w:rsidRPr="004B0148">
        <w:rPr>
          <w:lang w:val="en-US"/>
        </w:rPr>
        <w:t>[</w:t>
      </w:r>
      <w:proofErr w:type="spellStart"/>
      <w:r w:rsidR="00D20EF5" w:rsidRPr="004B0148">
        <w:rPr>
          <w:lang w:val="en-US"/>
        </w:rPr>
        <w:t>pcModel</w:t>
      </w:r>
      <w:proofErr w:type="spellEnd"/>
      <w:r w:rsidR="00D20EF5" w:rsidRPr="004B0148">
        <w:rPr>
          <w:lang w:val="en-US"/>
        </w:rPr>
        <w:t>]</w:t>
      </w:r>
    </w:p>
    <w:p w14:paraId="1492A6CC" w14:textId="77777777" w:rsidR="00462ADC" w:rsidRPr="004B0148" w:rsidRDefault="004518C6" w:rsidP="0080757A">
      <w:r w:rsidRPr="004B0148">
        <w:tab/>
      </w:r>
      <w:r w:rsidRPr="004B0148">
        <w:tab/>
      </w:r>
      <w:r w:rsidRPr="004B0148">
        <w:tab/>
      </w:r>
      <w:r w:rsidRPr="004B0148">
        <w:tab/>
        <w:t xml:space="preserve"> </w:t>
      </w:r>
      <w:r w:rsidRPr="004B0148">
        <w:tab/>
      </w:r>
    </w:p>
    <w:p w14:paraId="5915A44B" w14:textId="55B5B028" w:rsidR="00531F9F" w:rsidRPr="004B0148" w:rsidRDefault="00CC761C" w:rsidP="003A33D9">
      <w:r w:rsidRPr="004B0148">
        <w:tab/>
      </w:r>
      <w:r w:rsidRPr="004B0148">
        <w:tab/>
      </w:r>
      <w:r w:rsidRPr="004B0148">
        <w:tab/>
      </w:r>
      <w:r w:rsidR="00316B49" w:rsidRPr="004B0148">
        <w:tab/>
      </w:r>
      <w:r w:rsidR="00316B49" w:rsidRPr="004B0148">
        <w:tab/>
      </w:r>
      <w:r w:rsidR="00316B49" w:rsidRPr="004B0148">
        <w:tab/>
      </w:r>
      <w:r w:rsidR="00686E31" w:rsidRPr="004B0148">
        <w:tab/>
      </w:r>
      <w:r w:rsidR="00686E31" w:rsidRPr="004B0148">
        <w:tab/>
      </w:r>
      <w:r w:rsidR="00686E31" w:rsidRPr="004B0148">
        <w:tab/>
      </w:r>
      <w:r w:rsidR="00686E31" w:rsidRPr="004B0148">
        <w:tab/>
        <w:t xml:space="preserve"> </w:t>
      </w:r>
      <w:r w:rsidR="00187230" w:rsidRPr="004B0148">
        <w:tab/>
      </w:r>
    </w:p>
    <w:p w14:paraId="2E4CB653" w14:textId="77777777" w:rsidR="0059250F" w:rsidRPr="004B0148" w:rsidRDefault="0059250F" w:rsidP="003A33D9"/>
    <w:p w14:paraId="3D9ABFF2" w14:textId="77777777" w:rsidR="00316B49" w:rsidRPr="004B0148" w:rsidRDefault="0059250F" w:rsidP="003A33D9">
      <w:pPr>
        <w:rPr>
          <w:rStyle w:val="Emphasis"/>
        </w:rPr>
      </w:pPr>
      <w:r w:rsidRPr="004B0148">
        <w:t>Объект техническим условиям (соответствует/не соответствует)</w:t>
      </w:r>
      <w:r w:rsidRPr="004B0148">
        <w:tab/>
      </w:r>
      <w:r w:rsidR="0005646E" w:rsidRPr="004B0148">
        <w:rPr>
          <w:rStyle w:val="Emphasis"/>
        </w:rPr>
        <w:t>соответствует</w:t>
      </w:r>
      <w:r w:rsidR="007E4B2F" w:rsidRPr="004B0148">
        <w:rPr>
          <w:rStyle w:val="Emphasis"/>
        </w:rPr>
        <w:t xml:space="preserve">: </w:t>
      </w:r>
    </w:p>
    <w:p w14:paraId="21633DE6" w14:textId="77777777" w:rsidR="00316B49" w:rsidRPr="004B0148" w:rsidRDefault="00316B49" w:rsidP="003A33D9">
      <w:pPr>
        <w:rPr>
          <w:rStyle w:val="Emphasis"/>
        </w:rPr>
      </w:pPr>
    </w:p>
    <w:p w14:paraId="79868893" w14:textId="77777777" w:rsidR="00316B49" w:rsidRPr="004B0148" w:rsidRDefault="00316B49" w:rsidP="003A33D9">
      <w:pPr>
        <w:rPr>
          <w:rStyle w:val="Emphasis"/>
        </w:rPr>
      </w:pPr>
    </w:p>
    <w:p w14:paraId="7B022ABE" w14:textId="774A5407" w:rsidR="00635BAC" w:rsidRPr="004B0148" w:rsidRDefault="0059250F" w:rsidP="003A33D9">
      <w:r w:rsidRPr="004B0148">
        <w:tab/>
      </w:r>
    </w:p>
    <w:p w14:paraId="1D2EC172" w14:textId="3757BFD6" w:rsidR="0059250F" w:rsidRPr="004B0148" w:rsidRDefault="0059250F" w:rsidP="00635BAC">
      <w:pPr>
        <w:ind w:firstLine="720"/>
        <w:rPr>
          <w:b/>
          <w:bCs/>
        </w:rPr>
      </w:pPr>
      <w:r w:rsidRPr="004B0148">
        <w:t>Объект основных средств сдал:</w:t>
      </w:r>
      <w:r w:rsidRPr="004B0148">
        <w:tab/>
      </w:r>
      <w:r w:rsidR="008C30E7" w:rsidRPr="004B0148">
        <w:rPr>
          <w:b/>
          <w:bCs/>
        </w:rPr>
        <w:t>[</w:t>
      </w:r>
      <w:proofErr w:type="spellStart"/>
      <w:r w:rsidR="008C30E7" w:rsidRPr="004B0148">
        <w:rPr>
          <w:b/>
          <w:bCs/>
          <w:lang w:val="en-US"/>
        </w:rPr>
        <w:t>userName</w:t>
      </w:r>
      <w:proofErr w:type="spellEnd"/>
      <w:r w:rsidR="008C30E7" w:rsidRPr="004B0148">
        <w:rPr>
          <w:b/>
          <w:bCs/>
        </w:rPr>
        <w:t>]</w:t>
      </w:r>
      <w:r w:rsidR="00445EA4" w:rsidRPr="004B0148">
        <w:rPr>
          <w:b/>
        </w:rPr>
        <w:t xml:space="preserve"> </w:t>
      </w:r>
    </w:p>
    <w:p w14:paraId="25C00729" w14:textId="77777777" w:rsidR="0059250F" w:rsidRPr="004B0148" w:rsidRDefault="0059250F" w:rsidP="003A33D9"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  <w:t>Ф.И.О.</w:t>
      </w:r>
      <w:r w:rsidRPr="004B0148">
        <w:tab/>
      </w:r>
      <w:r w:rsidRPr="004B0148">
        <w:tab/>
      </w:r>
      <w:r w:rsidRPr="004B0148">
        <w:tab/>
        <w:t>подпись</w:t>
      </w:r>
    </w:p>
    <w:p w14:paraId="52DF7414" w14:textId="77777777" w:rsidR="002C45B1" w:rsidRPr="004B0148" w:rsidRDefault="002C45B1" w:rsidP="003A33D9"/>
    <w:p w14:paraId="61750858" w14:textId="77777777" w:rsidR="002C45B1" w:rsidRPr="004B0148" w:rsidRDefault="002C45B1" w:rsidP="003A33D9"/>
    <w:p w14:paraId="61CDF314" w14:textId="77777777" w:rsidR="0059250F" w:rsidRPr="004B0148" w:rsidRDefault="002C45B1" w:rsidP="002C45B1">
      <w:pPr>
        <w:ind w:left="720"/>
      </w:pPr>
      <w:r w:rsidRPr="004B0148">
        <w:t xml:space="preserve">Я, нижеподписавщийся, обязуюсь незамедлительно сообщить о порче имущества и обязан вернуть имущество компании </w:t>
      </w:r>
      <w:r w:rsidRPr="004B0148">
        <w:rPr>
          <w:lang w:val="en-US"/>
        </w:rPr>
        <w:t>P</w:t>
      </w:r>
      <w:r w:rsidRPr="004B0148">
        <w:t>&amp;</w:t>
      </w:r>
      <w:r w:rsidRPr="004B0148">
        <w:rPr>
          <w:lang w:val="en-US"/>
        </w:rPr>
        <w:t>G</w:t>
      </w:r>
      <w:r w:rsidRPr="004B0148">
        <w:t xml:space="preserve"> по первому требованию.</w:t>
      </w:r>
    </w:p>
    <w:p w14:paraId="34F341AC" w14:textId="3C674CDC" w:rsidR="0059250F" w:rsidRPr="004B0148" w:rsidRDefault="0059250F" w:rsidP="003A33D9">
      <w:pPr>
        <w:rPr>
          <w:b/>
          <w:bCs/>
        </w:rPr>
      </w:pPr>
      <w:r w:rsidRPr="004B0148">
        <w:tab/>
        <w:t>Объект основных средств принял:</w:t>
      </w:r>
      <w:r w:rsidRPr="004B0148">
        <w:tab/>
      </w:r>
      <w:r w:rsidR="008C30E7" w:rsidRPr="004B0148">
        <w:rPr>
          <w:b/>
        </w:rPr>
        <w:t>Бушин Андрей</w:t>
      </w:r>
    </w:p>
    <w:p w14:paraId="732B438A" w14:textId="77777777" w:rsidR="0059250F" w:rsidRPr="004B0148" w:rsidRDefault="0059250F" w:rsidP="003A33D9"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  <w:t>Ф.И.О.</w:t>
      </w:r>
      <w:r w:rsidRPr="004B0148">
        <w:tab/>
      </w:r>
      <w:r w:rsidRPr="004B0148">
        <w:tab/>
      </w:r>
      <w:r w:rsidRPr="004B0148">
        <w:tab/>
        <w:t>подпись</w:t>
      </w:r>
    </w:p>
    <w:p w14:paraId="5DCB0017" w14:textId="77777777" w:rsidR="0059250F" w:rsidRPr="004B0148" w:rsidRDefault="0059250F" w:rsidP="003A33D9"/>
    <w:p w14:paraId="4FCF4F0B" w14:textId="77777777" w:rsidR="0059250F" w:rsidRPr="004B0148" w:rsidRDefault="0059250F" w:rsidP="003A33D9">
      <w:pPr>
        <w:rPr>
          <w:bCs/>
        </w:rPr>
      </w:pPr>
      <w:r w:rsidRPr="004B0148">
        <w:tab/>
        <w:t>Операцию осуществил:</w:t>
      </w:r>
      <w:r w:rsidRPr="004B0148">
        <w:tab/>
      </w:r>
      <w:r w:rsidR="000C39B8" w:rsidRPr="004B0148">
        <w:tab/>
      </w:r>
      <w:r w:rsidR="0005646E" w:rsidRPr="004B0148">
        <w:rPr>
          <w:b/>
        </w:rPr>
        <w:t>Горшков Илья</w:t>
      </w:r>
    </w:p>
    <w:p w14:paraId="5F1826EC" w14:textId="77777777" w:rsidR="0059250F" w:rsidRPr="004B0148" w:rsidRDefault="0059250F" w:rsidP="003A33D9"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  <w:t>Ф.И.О.</w:t>
      </w:r>
      <w:r w:rsidRPr="004B0148">
        <w:tab/>
      </w:r>
      <w:r w:rsidRPr="004B0148">
        <w:tab/>
      </w:r>
      <w:r w:rsidRPr="004B0148">
        <w:tab/>
        <w:t>подпись</w:t>
      </w:r>
    </w:p>
    <w:p w14:paraId="3C9A01FA" w14:textId="77777777" w:rsidR="0059250F" w:rsidRPr="004B0148" w:rsidRDefault="0059250F" w:rsidP="003A33D9"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  <w:r w:rsidRPr="004B0148">
        <w:tab/>
      </w:r>
    </w:p>
    <w:p w14:paraId="3999E53B" w14:textId="77777777" w:rsidR="00D20EF5" w:rsidRPr="005513CE" w:rsidRDefault="00D20EF5" w:rsidP="00D20EF5">
      <w:pPr>
        <w:ind w:left="5760" w:firstLine="720"/>
        <w:jc w:val="right"/>
        <w:rPr>
          <w:bCs/>
        </w:rPr>
      </w:pPr>
      <w:bookmarkStart w:id="7" w:name="DATE"/>
      <w:bookmarkEnd w:id="0"/>
      <w:bookmarkEnd w:id="7"/>
    </w:p>
    <w:p w14:paraId="7B4AB047" w14:textId="23233BAF" w:rsidR="0059250F" w:rsidRPr="005513CE" w:rsidRDefault="00D20EF5" w:rsidP="00D20EF5">
      <w:pPr>
        <w:ind w:left="5760" w:firstLine="720"/>
        <w:jc w:val="right"/>
        <w:rPr>
          <w:bCs/>
        </w:rPr>
      </w:pPr>
      <w:r w:rsidRPr="005513CE">
        <w:rPr>
          <w:bCs/>
        </w:rPr>
        <w:t>[</w:t>
      </w:r>
      <w:r w:rsidRPr="004B0148">
        <w:rPr>
          <w:bCs/>
          <w:lang w:val="en-US"/>
        </w:rPr>
        <w:t>date</w:t>
      </w:r>
      <w:r w:rsidRPr="005513CE">
        <w:rPr>
          <w:bCs/>
        </w:rPr>
        <w:t>]</w:t>
      </w:r>
    </w:p>
    <w:sectPr w:rsidR="0059250F" w:rsidRPr="005513CE" w:rsidSect="00842A9B">
      <w:headerReference w:type="even" r:id="rId7"/>
      <w:headerReference w:type="default" r:id="rId8"/>
      <w:headerReference w:type="first" r:id="rId9"/>
      <w:pgSz w:w="11899" w:h="16838" w:code="9"/>
      <w:pgMar w:top="659" w:right="432" w:bottom="659" w:left="72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34E96" w14:textId="77777777" w:rsidR="00C3300B" w:rsidRDefault="00C3300B" w:rsidP="00A336CE">
      <w:r>
        <w:separator/>
      </w:r>
    </w:p>
  </w:endnote>
  <w:endnote w:type="continuationSeparator" w:id="0">
    <w:p w14:paraId="304E6C8B" w14:textId="77777777" w:rsidR="00C3300B" w:rsidRDefault="00C3300B" w:rsidP="00A33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C33B3" w14:textId="77777777" w:rsidR="00C3300B" w:rsidRDefault="00C3300B" w:rsidP="00A336CE">
      <w:r>
        <w:separator/>
      </w:r>
    </w:p>
  </w:footnote>
  <w:footnote w:type="continuationSeparator" w:id="0">
    <w:p w14:paraId="20DE1EEE" w14:textId="77777777" w:rsidR="00C3300B" w:rsidRDefault="00C3300B" w:rsidP="00A336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53151" w14:textId="1240616E" w:rsidR="00A336CE" w:rsidRDefault="00A336C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E674C1" wp14:editId="3FD7AC7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95045" cy="345440"/>
              <wp:effectExtent l="0" t="0" r="0" b="16510"/>
              <wp:wrapNone/>
              <wp:docPr id="1684451989" name="Text Box 2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50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CBA04B" w14:textId="21D14819" w:rsidR="00A336CE" w:rsidRPr="00A336CE" w:rsidRDefault="00A336CE" w:rsidP="00A336C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36C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E674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Use" style="position:absolute;margin-left:27.15pt;margin-top:0;width:78.35pt;height:27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5FCBA04B" w14:textId="21D14819" w:rsidR="00A336CE" w:rsidRPr="00A336CE" w:rsidRDefault="00A336CE" w:rsidP="00A336C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36C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78369" w14:textId="241EBD5F" w:rsidR="00A336CE" w:rsidRDefault="00A336C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A539A56" wp14:editId="25F973B8">
              <wp:simplePos x="459843" y="459843"/>
              <wp:positionH relativeFrom="page">
                <wp:align>right</wp:align>
              </wp:positionH>
              <wp:positionV relativeFrom="page">
                <wp:align>top</wp:align>
              </wp:positionV>
              <wp:extent cx="995045" cy="345440"/>
              <wp:effectExtent l="0" t="0" r="0" b="16510"/>
              <wp:wrapNone/>
              <wp:docPr id="1518372701" name="Text Box 3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50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398431" w14:textId="3E9124E4" w:rsidR="00A336CE" w:rsidRPr="00A336CE" w:rsidRDefault="00A336CE" w:rsidP="00A336C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36C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539A5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siness Use" style="position:absolute;margin-left:27.15pt;margin-top:0;width:78.35pt;height:27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49398431" w14:textId="3E9124E4" w:rsidR="00A336CE" w:rsidRPr="00A336CE" w:rsidRDefault="00A336CE" w:rsidP="00A336C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36C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ED27" w14:textId="5784C399" w:rsidR="00A336CE" w:rsidRDefault="00A336C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50B62D" wp14:editId="7FAC6F7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995045" cy="345440"/>
              <wp:effectExtent l="0" t="0" r="0" b="16510"/>
              <wp:wrapNone/>
              <wp:docPr id="1498044768" name="Text Box 1" descr="Business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50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0803FE" w14:textId="358DDFD8" w:rsidR="00A336CE" w:rsidRPr="00A336CE" w:rsidRDefault="00A336CE" w:rsidP="00A336C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336C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Business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0B62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siness Use" style="position:absolute;margin-left:27.15pt;margin-top:0;width:78.3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130803FE" w14:textId="358DDFD8" w:rsidR="00A336CE" w:rsidRPr="00A336CE" w:rsidRDefault="00A336CE" w:rsidP="00A336C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336C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Business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46E"/>
    <w:rsid w:val="00003BBB"/>
    <w:rsid w:val="00035F85"/>
    <w:rsid w:val="000456A1"/>
    <w:rsid w:val="0005646E"/>
    <w:rsid w:val="0006256A"/>
    <w:rsid w:val="00081B00"/>
    <w:rsid w:val="00084CA9"/>
    <w:rsid w:val="0009544E"/>
    <w:rsid w:val="000A5A8B"/>
    <w:rsid w:val="000A62D1"/>
    <w:rsid w:val="000C39B8"/>
    <w:rsid w:val="000E32AA"/>
    <w:rsid w:val="000E3C94"/>
    <w:rsid w:val="000E54A0"/>
    <w:rsid w:val="000F112E"/>
    <w:rsid w:val="000F1DA8"/>
    <w:rsid w:val="00101F8D"/>
    <w:rsid w:val="00117819"/>
    <w:rsid w:val="00120144"/>
    <w:rsid w:val="00137D70"/>
    <w:rsid w:val="00163B55"/>
    <w:rsid w:val="00170B44"/>
    <w:rsid w:val="00172ABD"/>
    <w:rsid w:val="001749A6"/>
    <w:rsid w:val="00175A3E"/>
    <w:rsid w:val="00185DA0"/>
    <w:rsid w:val="00186E6C"/>
    <w:rsid w:val="00187230"/>
    <w:rsid w:val="0019497F"/>
    <w:rsid w:val="001A4B0B"/>
    <w:rsid w:val="001B259F"/>
    <w:rsid w:val="001B4019"/>
    <w:rsid w:val="001B66D7"/>
    <w:rsid w:val="001C74F3"/>
    <w:rsid w:val="001D5F98"/>
    <w:rsid w:val="001E6D84"/>
    <w:rsid w:val="001F63BD"/>
    <w:rsid w:val="001F6A71"/>
    <w:rsid w:val="00203695"/>
    <w:rsid w:val="002119F6"/>
    <w:rsid w:val="0021412E"/>
    <w:rsid w:val="00216D20"/>
    <w:rsid w:val="0022082C"/>
    <w:rsid w:val="002339B7"/>
    <w:rsid w:val="0024131A"/>
    <w:rsid w:val="00244882"/>
    <w:rsid w:val="002561F2"/>
    <w:rsid w:val="00272D5E"/>
    <w:rsid w:val="00272D5F"/>
    <w:rsid w:val="002759A9"/>
    <w:rsid w:val="0027768D"/>
    <w:rsid w:val="00285B6D"/>
    <w:rsid w:val="002878C2"/>
    <w:rsid w:val="002A5D46"/>
    <w:rsid w:val="002A6CD9"/>
    <w:rsid w:val="002B07DE"/>
    <w:rsid w:val="002B39E9"/>
    <w:rsid w:val="002C439F"/>
    <w:rsid w:val="002C45B1"/>
    <w:rsid w:val="002C7DF6"/>
    <w:rsid w:val="002E0D68"/>
    <w:rsid w:val="002F4D32"/>
    <w:rsid w:val="002F5929"/>
    <w:rsid w:val="002F7A00"/>
    <w:rsid w:val="00300DFA"/>
    <w:rsid w:val="003017D7"/>
    <w:rsid w:val="003022C3"/>
    <w:rsid w:val="00311232"/>
    <w:rsid w:val="00314F03"/>
    <w:rsid w:val="00316B49"/>
    <w:rsid w:val="00320CD0"/>
    <w:rsid w:val="00333F9C"/>
    <w:rsid w:val="00340CC8"/>
    <w:rsid w:val="003535C7"/>
    <w:rsid w:val="00355ACD"/>
    <w:rsid w:val="003634D2"/>
    <w:rsid w:val="00373830"/>
    <w:rsid w:val="00374C61"/>
    <w:rsid w:val="003831B2"/>
    <w:rsid w:val="00391D64"/>
    <w:rsid w:val="00391E37"/>
    <w:rsid w:val="003939C2"/>
    <w:rsid w:val="00393F09"/>
    <w:rsid w:val="00397066"/>
    <w:rsid w:val="003A1221"/>
    <w:rsid w:val="003A1786"/>
    <w:rsid w:val="003A33D9"/>
    <w:rsid w:val="003A5782"/>
    <w:rsid w:val="003C173F"/>
    <w:rsid w:val="003C31A0"/>
    <w:rsid w:val="003D0CBD"/>
    <w:rsid w:val="003D2C22"/>
    <w:rsid w:val="003D63D5"/>
    <w:rsid w:val="003D7147"/>
    <w:rsid w:val="003E1538"/>
    <w:rsid w:val="003F4D5E"/>
    <w:rsid w:val="00401E73"/>
    <w:rsid w:val="00410B88"/>
    <w:rsid w:val="00411C37"/>
    <w:rsid w:val="00412B3E"/>
    <w:rsid w:val="00413607"/>
    <w:rsid w:val="00420929"/>
    <w:rsid w:val="00430EFC"/>
    <w:rsid w:val="00431FD4"/>
    <w:rsid w:val="0043548F"/>
    <w:rsid w:val="00444A33"/>
    <w:rsid w:val="00445EA4"/>
    <w:rsid w:val="004518C6"/>
    <w:rsid w:val="00457330"/>
    <w:rsid w:val="0045783F"/>
    <w:rsid w:val="00462ADC"/>
    <w:rsid w:val="00466CBE"/>
    <w:rsid w:val="0047275B"/>
    <w:rsid w:val="004756BB"/>
    <w:rsid w:val="0047629B"/>
    <w:rsid w:val="004847F9"/>
    <w:rsid w:val="00484C3C"/>
    <w:rsid w:val="0048511B"/>
    <w:rsid w:val="00490124"/>
    <w:rsid w:val="00494470"/>
    <w:rsid w:val="004A39FD"/>
    <w:rsid w:val="004A58A7"/>
    <w:rsid w:val="004A5AAA"/>
    <w:rsid w:val="004B0148"/>
    <w:rsid w:val="004B12DB"/>
    <w:rsid w:val="004B32E5"/>
    <w:rsid w:val="004B64BA"/>
    <w:rsid w:val="004D5C93"/>
    <w:rsid w:val="004D68E4"/>
    <w:rsid w:val="004F0067"/>
    <w:rsid w:val="004F351F"/>
    <w:rsid w:val="004F5404"/>
    <w:rsid w:val="004F69D0"/>
    <w:rsid w:val="00503A32"/>
    <w:rsid w:val="005071C6"/>
    <w:rsid w:val="0050766F"/>
    <w:rsid w:val="00513CA1"/>
    <w:rsid w:val="00515241"/>
    <w:rsid w:val="0052245A"/>
    <w:rsid w:val="00522AFA"/>
    <w:rsid w:val="005246F8"/>
    <w:rsid w:val="00524C3E"/>
    <w:rsid w:val="005318A9"/>
    <w:rsid w:val="00531F9F"/>
    <w:rsid w:val="00532783"/>
    <w:rsid w:val="00532B75"/>
    <w:rsid w:val="00534855"/>
    <w:rsid w:val="00535AEC"/>
    <w:rsid w:val="005365E9"/>
    <w:rsid w:val="00547021"/>
    <w:rsid w:val="005513CE"/>
    <w:rsid w:val="00555C90"/>
    <w:rsid w:val="00556D9F"/>
    <w:rsid w:val="005609B6"/>
    <w:rsid w:val="00567927"/>
    <w:rsid w:val="00577737"/>
    <w:rsid w:val="0059250F"/>
    <w:rsid w:val="00595DDB"/>
    <w:rsid w:val="005A090E"/>
    <w:rsid w:val="005B1247"/>
    <w:rsid w:val="005B412E"/>
    <w:rsid w:val="005C4565"/>
    <w:rsid w:val="005C6C19"/>
    <w:rsid w:val="005D19CC"/>
    <w:rsid w:val="005D2B19"/>
    <w:rsid w:val="005D64CF"/>
    <w:rsid w:val="005E0003"/>
    <w:rsid w:val="00602FBB"/>
    <w:rsid w:val="006037F0"/>
    <w:rsid w:val="0061030E"/>
    <w:rsid w:val="00620EE4"/>
    <w:rsid w:val="00622F00"/>
    <w:rsid w:val="00630D47"/>
    <w:rsid w:val="00635BAC"/>
    <w:rsid w:val="00671D55"/>
    <w:rsid w:val="006812C2"/>
    <w:rsid w:val="00685C24"/>
    <w:rsid w:val="00686E31"/>
    <w:rsid w:val="00692B96"/>
    <w:rsid w:val="00693667"/>
    <w:rsid w:val="006A064E"/>
    <w:rsid w:val="006A2E00"/>
    <w:rsid w:val="006A65A9"/>
    <w:rsid w:val="006A6B19"/>
    <w:rsid w:val="006B055D"/>
    <w:rsid w:val="006B16AD"/>
    <w:rsid w:val="006B514C"/>
    <w:rsid w:val="006B66DE"/>
    <w:rsid w:val="006C1BB2"/>
    <w:rsid w:val="006C3DFE"/>
    <w:rsid w:val="006C50F1"/>
    <w:rsid w:val="006C62D0"/>
    <w:rsid w:val="006D33C3"/>
    <w:rsid w:val="006D377E"/>
    <w:rsid w:val="006E1B0B"/>
    <w:rsid w:val="006E3B63"/>
    <w:rsid w:val="006E3EDA"/>
    <w:rsid w:val="006F7F52"/>
    <w:rsid w:val="00701574"/>
    <w:rsid w:val="00703941"/>
    <w:rsid w:val="00706739"/>
    <w:rsid w:val="007069C6"/>
    <w:rsid w:val="00707AC3"/>
    <w:rsid w:val="00711211"/>
    <w:rsid w:val="00712ABC"/>
    <w:rsid w:val="007135D5"/>
    <w:rsid w:val="00713DD9"/>
    <w:rsid w:val="007170FD"/>
    <w:rsid w:val="007219CA"/>
    <w:rsid w:val="00721DE6"/>
    <w:rsid w:val="007226A4"/>
    <w:rsid w:val="00736E57"/>
    <w:rsid w:val="00743E49"/>
    <w:rsid w:val="00753054"/>
    <w:rsid w:val="007532C3"/>
    <w:rsid w:val="00755C69"/>
    <w:rsid w:val="00756DAF"/>
    <w:rsid w:val="00762A96"/>
    <w:rsid w:val="0076449F"/>
    <w:rsid w:val="007748E9"/>
    <w:rsid w:val="007752E2"/>
    <w:rsid w:val="0078008B"/>
    <w:rsid w:val="00786C8C"/>
    <w:rsid w:val="00793610"/>
    <w:rsid w:val="007A365B"/>
    <w:rsid w:val="007B4745"/>
    <w:rsid w:val="007B51DA"/>
    <w:rsid w:val="007B7CF5"/>
    <w:rsid w:val="007C156D"/>
    <w:rsid w:val="007C4AE5"/>
    <w:rsid w:val="007C66E4"/>
    <w:rsid w:val="007C7FE0"/>
    <w:rsid w:val="007D78A8"/>
    <w:rsid w:val="007E0958"/>
    <w:rsid w:val="007E3F6C"/>
    <w:rsid w:val="007E4B2F"/>
    <w:rsid w:val="007F3F88"/>
    <w:rsid w:val="00801CA5"/>
    <w:rsid w:val="008025E2"/>
    <w:rsid w:val="0080665D"/>
    <w:rsid w:val="0080757A"/>
    <w:rsid w:val="00817C70"/>
    <w:rsid w:val="008231F0"/>
    <w:rsid w:val="0082480F"/>
    <w:rsid w:val="008252F1"/>
    <w:rsid w:val="00826507"/>
    <w:rsid w:val="00830E52"/>
    <w:rsid w:val="00842A9B"/>
    <w:rsid w:val="00842ED4"/>
    <w:rsid w:val="0086612B"/>
    <w:rsid w:val="008664C4"/>
    <w:rsid w:val="008745E8"/>
    <w:rsid w:val="008820D5"/>
    <w:rsid w:val="008931C2"/>
    <w:rsid w:val="008A6D57"/>
    <w:rsid w:val="008C1C9C"/>
    <w:rsid w:val="008C30E7"/>
    <w:rsid w:val="008C6927"/>
    <w:rsid w:val="008D0371"/>
    <w:rsid w:val="008D7CCB"/>
    <w:rsid w:val="008E0697"/>
    <w:rsid w:val="008E19DF"/>
    <w:rsid w:val="009064D0"/>
    <w:rsid w:val="00915339"/>
    <w:rsid w:val="00932081"/>
    <w:rsid w:val="009330D2"/>
    <w:rsid w:val="00937767"/>
    <w:rsid w:val="00941ECF"/>
    <w:rsid w:val="009614E5"/>
    <w:rsid w:val="00967E7E"/>
    <w:rsid w:val="00971AB7"/>
    <w:rsid w:val="00980BC8"/>
    <w:rsid w:val="009810B3"/>
    <w:rsid w:val="009968C1"/>
    <w:rsid w:val="009A39D7"/>
    <w:rsid w:val="009B0C89"/>
    <w:rsid w:val="009B4DDF"/>
    <w:rsid w:val="009B6B2C"/>
    <w:rsid w:val="009C7579"/>
    <w:rsid w:val="009E1B3C"/>
    <w:rsid w:val="009E7A29"/>
    <w:rsid w:val="009F6586"/>
    <w:rsid w:val="009F693F"/>
    <w:rsid w:val="00A0429A"/>
    <w:rsid w:val="00A06B7D"/>
    <w:rsid w:val="00A06F23"/>
    <w:rsid w:val="00A11B3B"/>
    <w:rsid w:val="00A2109B"/>
    <w:rsid w:val="00A25DAE"/>
    <w:rsid w:val="00A27952"/>
    <w:rsid w:val="00A336CE"/>
    <w:rsid w:val="00A35843"/>
    <w:rsid w:val="00A37590"/>
    <w:rsid w:val="00A61550"/>
    <w:rsid w:val="00A7122A"/>
    <w:rsid w:val="00A83225"/>
    <w:rsid w:val="00A83F02"/>
    <w:rsid w:val="00AA1B23"/>
    <w:rsid w:val="00AA4026"/>
    <w:rsid w:val="00AA7B19"/>
    <w:rsid w:val="00AC5E95"/>
    <w:rsid w:val="00AD24A5"/>
    <w:rsid w:val="00AE38A3"/>
    <w:rsid w:val="00AE750B"/>
    <w:rsid w:val="00B04293"/>
    <w:rsid w:val="00B04C73"/>
    <w:rsid w:val="00B07860"/>
    <w:rsid w:val="00B16888"/>
    <w:rsid w:val="00B20966"/>
    <w:rsid w:val="00B21E50"/>
    <w:rsid w:val="00B236CF"/>
    <w:rsid w:val="00B25B64"/>
    <w:rsid w:val="00B51006"/>
    <w:rsid w:val="00B723D5"/>
    <w:rsid w:val="00B75B1F"/>
    <w:rsid w:val="00B77742"/>
    <w:rsid w:val="00B83B63"/>
    <w:rsid w:val="00B9326F"/>
    <w:rsid w:val="00B93E40"/>
    <w:rsid w:val="00BA4482"/>
    <w:rsid w:val="00BC12F8"/>
    <w:rsid w:val="00BC3836"/>
    <w:rsid w:val="00BC4FB5"/>
    <w:rsid w:val="00BC5C88"/>
    <w:rsid w:val="00BC6FB8"/>
    <w:rsid w:val="00BF4614"/>
    <w:rsid w:val="00BF5E4C"/>
    <w:rsid w:val="00C10D47"/>
    <w:rsid w:val="00C1308F"/>
    <w:rsid w:val="00C16A32"/>
    <w:rsid w:val="00C32A6C"/>
    <w:rsid w:val="00C3300B"/>
    <w:rsid w:val="00C45C8A"/>
    <w:rsid w:val="00C537E8"/>
    <w:rsid w:val="00C6189F"/>
    <w:rsid w:val="00C74B65"/>
    <w:rsid w:val="00C86C72"/>
    <w:rsid w:val="00C87E4F"/>
    <w:rsid w:val="00C90967"/>
    <w:rsid w:val="00C95203"/>
    <w:rsid w:val="00C96C6D"/>
    <w:rsid w:val="00CA3679"/>
    <w:rsid w:val="00CB2A0C"/>
    <w:rsid w:val="00CC761C"/>
    <w:rsid w:val="00CD578C"/>
    <w:rsid w:val="00CE2AEA"/>
    <w:rsid w:val="00CE5FD5"/>
    <w:rsid w:val="00CE6494"/>
    <w:rsid w:val="00CF7FC0"/>
    <w:rsid w:val="00D003A8"/>
    <w:rsid w:val="00D0422C"/>
    <w:rsid w:val="00D12D75"/>
    <w:rsid w:val="00D13B2C"/>
    <w:rsid w:val="00D20154"/>
    <w:rsid w:val="00D20EF5"/>
    <w:rsid w:val="00D2728B"/>
    <w:rsid w:val="00D44D10"/>
    <w:rsid w:val="00D44E99"/>
    <w:rsid w:val="00D47D45"/>
    <w:rsid w:val="00D503A6"/>
    <w:rsid w:val="00D620C4"/>
    <w:rsid w:val="00D8054E"/>
    <w:rsid w:val="00D930B6"/>
    <w:rsid w:val="00D95543"/>
    <w:rsid w:val="00D95A62"/>
    <w:rsid w:val="00DA019E"/>
    <w:rsid w:val="00DA2490"/>
    <w:rsid w:val="00DA6BD4"/>
    <w:rsid w:val="00DB5AAB"/>
    <w:rsid w:val="00DC4AE3"/>
    <w:rsid w:val="00DD14C7"/>
    <w:rsid w:val="00DF7507"/>
    <w:rsid w:val="00E111C3"/>
    <w:rsid w:val="00E411B8"/>
    <w:rsid w:val="00E42ABC"/>
    <w:rsid w:val="00E43A2E"/>
    <w:rsid w:val="00E56F74"/>
    <w:rsid w:val="00E60F6D"/>
    <w:rsid w:val="00E6138E"/>
    <w:rsid w:val="00E61AD0"/>
    <w:rsid w:val="00E631E0"/>
    <w:rsid w:val="00E65100"/>
    <w:rsid w:val="00E92229"/>
    <w:rsid w:val="00EA0D4E"/>
    <w:rsid w:val="00EA17CC"/>
    <w:rsid w:val="00EA2E8D"/>
    <w:rsid w:val="00EB79B4"/>
    <w:rsid w:val="00ED3C7D"/>
    <w:rsid w:val="00ED7A1C"/>
    <w:rsid w:val="00EF309B"/>
    <w:rsid w:val="00F0020F"/>
    <w:rsid w:val="00F12882"/>
    <w:rsid w:val="00F13C3E"/>
    <w:rsid w:val="00F23C0E"/>
    <w:rsid w:val="00F43D13"/>
    <w:rsid w:val="00F46622"/>
    <w:rsid w:val="00F60AED"/>
    <w:rsid w:val="00F700A4"/>
    <w:rsid w:val="00F80F0A"/>
    <w:rsid w:val="00F80F1B"/>
    <w:rsid w:val="00F82C48"/>
    <w:rsid w:val="00F855C9"/>
    <w:rsid w:val="00FA1590"/>
    <w:rsid w:val="00FB0287"/>
    <w:rsid w:val="00FB309D"/>
    <w:rsid w:val="00FC17CD"/>
    <w:rsid w:val="00FC1D12"/>
    <w:rsid w:val="00FC451A"/>
    <w:rsid w:val="00FD0545"/>
    <w:rsid w:val="00FD3A3E"/>
    <w:rsid w:val="00FD3D9C"/>
    <w:rsid w:val="00FE1C8F"/>
    <w:rsid w:val="00FF45A2"/>
    <w:rsid w:val="00FF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76425D0"/>
  <w15:docId w15:val="{B3C296C1-4268-4696-8649-FF26C1284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2A9B"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A3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8E19DF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sid w:val="007B51DA"/>
    <w:rPr>
      <w:i/>
      <w:iCs/>
    </w:rPr>
  </w:style>
  <w:style w:type="paragraph" w:styleId="Header">
    <w:name w:val="header"/>
    <w:basedOn w:val="Normal"/>
    <w:link w:val="HeaderChar"/>
    <w:unhideWhenUsed/>
    <w:rsid w:val="00A336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336CE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6895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5541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7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8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7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6385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3239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07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83561">
                          <w:marLeft w:val="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2171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8149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03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3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IT\Inventory\Workstation\Histori%20HW\Templates\ac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15B390-9A1E-483C-8FFB-224490BB3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 template.dotx</Template>
  <TotalTime>9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Акт Ввода  в эксплуатацию</vt:lpstr>
      <vt:lpstr>Акт Ввода  в эксплуатацию </vt:lpstr>
    </vt:vector>
  </TitlesOfParts>
  <Company>Project Polaris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Ввода  в эксплуатацию</dc:title>
  <dc:subject/>
  <dc:creator>Gorshkov, Ilya</dc:creator>
  <cp:keywords/>
  <dc:description/>
  <cp:lastModifiedBy>Gorshkov, Ilya [Non-PG]</cp:lastModifiedBy>
  <cp:revision>7</cp:revision>
  <cp:lastPrinted>2024-12-27T11:35:00Z</cp:lastPrinted>
  <dcterms:created xsi:type="dcterms:W3CDTF">2026-04-28T09:39:00Z</dcterms:created>
  <dcterms:modified xsi:type="dcterms:W3CDTF">2026-04-30T09:33:00Z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594a5960,6466b295,5a80875d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Business Use</vt:lpwstr>
  </property>
  <property fmtid="{D5CDD505-2E9C-101B-9397-08002B2CF9AE}" pid="5" name="MSIP_Label_a518e53f-798e-43aa-978d-c3fda1f3a682_Enabled">
    <vt:lpwstr>true</vt:lpwstr>
  </property>
  <property fmtid="{D5CDD505-2E9C-101B-9397-08002B2CF9AE}" pid="6" name="MSIP_Label_a518e53f-798e-43aa-978d-c3fda1f3a682_SetDate">
    <vt:lpwstr>2026-04-28T09:38:11Z</vt:lpwstr>
  </property>
  <property fmtid="{D5CDD505-2E9C-101B-9397-08002B2CF9AE}" pid="7" name="MSIP_Label_a518e53f-798e-43aa-978d-c3fda1f3a682_Method">
    <vt:lpwstr>Privileged</vt:lpwstr>
  </property>
  <property fmtid="{D5CDD505-2E9C-101B-9397-08002B2CF9AE}" pid="8" name="MSIP_Label_a518e53f-798e-43aa-978d-c3fda1f3a682_Name">
    <vt:lpwstr>PG - Internal Use</vt:lpwstr>
  </property>
  <property fmtid="{D5CDD505-2E9C-101B-9397-08002B2CF9AE}" pid="9" name="MSIP_Label_a518e53f-798e-43aa-978d-c3fda1f3a682_SiteId">
    <vt:lpwstr>3596192b-fdf5-4e2c-a6fa-acb706c963d8</vt:lpwstr>
  </property>
  <property fmtid="{D5CDD505-2E9C-101B-9397-08002B2CF9AE}" pid="10" name="MSIP_Label_a518e53f-798e-43aa-978d-c3fda1f3a682_ActionId">
    <vt:lpwstr>43d80f0d-1e3b-45a2-bc10-ec3444392e26</vt:lpwstr>
  </property>
  <property fmtid="{D5CDD505-2E9C-101B-9397-08002B2CF9AE}" pid="11" name="MSIP_Label_a518e53f-798e-43aa-978d-c3fda1f3a682_ContentBits">
    <vt:lpwstr>1</vt:lpwstr>
  </property>
  <property fmtid="{D5CDD505-2E9C-101B-9397-08002B2CF9AE}" pid="12" name="MSIP_Label_a518e53f-798e-43aa-978d-c3fda1f3a682_Tag">
    <vt:lpwstr>10, 0, 1, 1</vt:lpwstr>
  </property>
</Properties>
</file>