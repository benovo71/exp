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C01C" w14:textId="3E9C11BE" w:rsidR="00D613F7" w:rsidRDefault="00D613F7">
      <w:pPr>
        <w:ind w:left="6480" w:firstLine="720"/>
        <w:rPr>
          <w:b/>
          <w:i/>
          <w:sz w:val="32"/>
          <w:szCs w:val="32"/>
          <w:u w:val="single"/>
          <w:lang w:val="ru-RU"/>
        </w:rPr>
      </w:pPr>
      <w:r>
        <w:rPr>
          <w:sz w:val="32"/>
          <w:szCs w:val="32"/>
          <w:lang w:val="ru-RU"/>
        </w:rPr>
        <w:t>ООО «Проктер энд Гэмбл-Новомосковск»</w:t>
      </w:r>
    </w:p>
    <w:p w14:paraId="7E55ABDD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37AF383E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580D7F35" w14:textId="77777777" w:rsidR="00D613F7" w:rsidRPr="00485474" w:rsidRDefault="00C72AAE">
      <w:pPr>
        <w:jc w:val="center"/>
        <w:rPr>
          <w:b/>
          <w:i/>
          <w:sz w:val="44"/>
          <w:u w:val="single"/>
        </w:rPr>
      </w:pPr>
      <w:r>
        <w:rPr>
          <w:b/>
          <w:i/>
          <w:sz w:val="44"/>
          <w:u w:val="single"/>
          <w:lang w:val="ru-RU"/>
        </w:rPr>
        <w:t>Разрешение на в</w:t>
      </w:r>
      <w:r w:rsidR="00D613F7">
        <w:rPr>
          <w:b/>
          <w:i/>
          <w:sz w:val="44"/>
          <w:u w:val="single"/>
          <w:lang w:val="ru-RU"/>
        </w:rPr>
        <w:t>нос</w:t>
      </w:r>
      <w:r w:rsidR="00F47A13" w:rsidRPr="00F47A13">
        <w:rPr>
          <w:b/>
          <w:i/>
          <w:sz w:val="44"/>
          <w:u w:val="single"/>
          <w:lang w:val="ru-RU"/>
        </w:rPr>
        <w:t>-вынос</w:t>
      </w:r>
      <w:r w:rsidR="00D613F7">
        <w:rPr>
          <w:b/>
          <w:i/>
          <w:sz w:val="44"/>
          <w:u w:val="single"/>
          <w:lang w:val="ru-RU"/>
        </w:rPr>
        <w:t xml:space="preserve"> компьютера</w:t>
      </w:r>
    </w:p>
    <w:p w14:paraId="18D6088C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661292BD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7194391E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5E6039A5" w14:textId="77777777" w:rsidR="00D613F7" w:rsidRDefault="00D613F7">
      <w:pPr>
        <w:jc w:val="center"/>
        <w:rPr>
          <w:b/>
          <w:sz w:val="24"/>
          <w:u w:val="single"/>
          <w:lang w:val="ru-RU"/>
        </w:rPr>
      </w:pPr>
    </w:p>
    <w:p w14:paraId="2C9051A0" w14:textId="77777777" w:rsidR="00D613F7" w:rsidRDefault="00D613F7">
      <w:pPr>
        <w:jc w:val="center"/>
        <w:rPr>
          <w:b/>
          <w:sz w:val="24"/>
          <w:u w:val="single"/>
          <w:lang w:val="ru-RU"/>
        </w:rPr>
      </w:pPr>
    </w:p>
    <w:tbl>
      <w:tblPr>
        <w:tblW w:w="145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2880"/>
        <w:gridCol w:w="2430"/>
        <w:gridCol w:w="2948"/>
        <w:gridCol w:w="2722"/>
      </w:tblGrid>
      <w:tr w:rsidR="00D613F7" w14:paraId="2C853601" w14:textId="77777777">
        <w:trPr>
          <w:trHeight w:val="738"/>
        </w:trPr>
        <w:tc>
          <w:tcPr>
            <w:tcW w:w="352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982312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ФИО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2862900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Интервал дат использования</w:t>
            </w:r>
          </w:p>
        </w:tc>
        <w:tc>
          <w:tcPr>
            <w:tcW w:w="243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FDFDF6F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Модель</w:t>
            </w:r>
          </w:p>
        </w:tc>
        <w:tc>
          <w:tcPr>
            <w:tcW w:w="294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A8B7785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Номер компьютера</w:t>
            </w:r>
          </w:p>
        </w:tc>
        <w:tc>
          <w:tcPr>
            <w:tcW w:w="2722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3750D1F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Подпись </w:t>
            </w:r>
          </w:p>
        </w:tc>
      </w:tr>
      <w:tr w:rsidR="00D613F7" w:rsidRPr="00516132" w14:paraId="29A79E76" w14:textId="77777777" w:rsidTr="002D356E">
        <w:trPr>
          <w:trHeight w:val="951"/>
        </w:trPr>
        <w:tc>
          <w:tcPr>
            <w:tcW w:w="3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7592BE" w14:textId="7808778D" w:rsidR="00D613F7" w:rsidRPr="00DE46F8" w:rsidRDefault="00DE46F8" w:rsidP="00FB79F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[name]</w:t>
            </w:r>
          </w:p>
        </w:tc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8B3659" w14:textId="28AC446F" w:rsidR="00CD1DC3" w:rsidRPr="00525E21" w:rsidRDefault="006818DA" w:rsidP="009E1771">
            <w:pPr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Постоянно</w:t>
            </w:r>
          </w:p>
        </w:tc>
        <w:tc>
          <w:tcPr>
            <w:tcW w:w="2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B0DE6E" w14:textId="5D9F622D" w:rsidR="000313AA" w:rsidRPr="00DE46F8" w:rsidRDefault="00DE46F8" w:rsidP="00D1763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[pc]</w:t>
            </w:r>
          </w:p>
        </w:tc>
        <w:tc>
          <w:tcPr>
            <w:tcW w:w="29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520397" w14:textId="269EDD55" w:rsidR="00D613F7" w:rsidRPr="00DE46F8" w:rsidRDefault="00DE46F8" w:rsidP="006061F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[pgNumber]</w:t>
            </w:r>
          </w:p>
        </w:tc>
        <w:tc>
          <w:tcPr>
            <w:tcW w:w="272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ABB2" w14:textId="77777777" w:rsidR="00D613F7" w:rsidRPr="007A7AA0" w:rsidRDefault="00D613F7" w:rsidP="002D356E">
            <w:pPr>
              <w:jc w:val="center"/>
              <w:rPr>
                <w:sz w:val="24"/>
              </w:rPr>
            </w:pPr>
          </w:p>
        </w:tc>
      </w:tr>
    </w:tbl>
    <w:p w14:paraId="1E76E3B2" w14:textId="77777777" w:rsidR="00D613F7" w:rsidRDefault="00D613F7">
      <w:pPr>
        <w:jc w:val="center"/>
        <w:rPr>
          <w:lang w:val="ru-RU"/>
        </w:rPr>
      </w:pPr>
    </w:p>
    <w:p w14:paraId="5209DA70" w14:textId="77777777" w:rsidR="00D613F7" w:rsidRDefault="00D613F7">
      <w:pPr>
        <w:rPr>
          <w:lang w:val="ru-RU"/>
        </w:rPr>
      </w:pPr>
    </w:p>
    <w:p w14:paraId="5F0DCC0F" w14:textId="77777777" w:rsidR="00D613F7" w:rsidRPr="00AF6032" w:rsidRDefault="00D613F7">
      <w:pPr>
        <w:rPr>
          <w:sz w:val="24"/>
          <w:lang w:val="ru-RU"/>
        </w:rPr>
      </w:pPr>
      <w:r>
        <w:rPr>
          <w:sz w:val="24"/>
          <w:lang w:val="ru-RU"/>
        </w:rPr>
        <w:t>Менеджер:                 ________________________</w:t>
      </w:r>
    </w:p>
    <w:p w14:paraId="2F5A3F54" w14:textId="77777777" w:rsidR="00D613F7" w:rsidRDefault="00D613F7">
      <w:pPr>
        <w:rPr>
          <w:sz w:val="24"/>
          <w:lang w:val="ru-RU"/>
        </w:rPr>
      </w:pPr>
    </w:p>
    <w:p w14:paraId="343C583A" w14:textId="4F68256A" w:rsidR="00D91D75" w:rsidRPr="00B971C4" w:rsidRDefault="00D613F7">
      <w:pPr>
        <w:rPr>
          <w:sz w:val="24"/>
          <w:lang w:val="ru-RU"/>
        </w:rPr>
      </w:pPr>
      <w:r>
        <w:rPr>
          <w:sz w:val="24"/>
          <w:lang w:val="ru-RU"/>
        </w:rPr>
        <w:t>Вынос разрешил:       __________________</w:t>
      </w:r>
      <w:r w:rsidR="00404040">
        <w:rPr>
          <w:sz w:val="24"/>
          <w:lang w:val="ru-RU"/>
        </w:rPr>
        <w:t xml:space="preserve">______   </w:t>
      </w:r>
      <w:r w:rsidR="00D17638">
        <w:rPr>
          <w:sz w:val="24"/>
          <w:lang w:val="ru-RU"/>
        </w:rPr>
        <w:t>Бушин Андрей</w:t>
      </w:r>
    </w:p>
    <w:p w14:paraId="0A117354" w14:textId="77777777" w:rsidR="00D91D75" w:rsidRPr="00FC440B" w:rsidRDefault="00D91D75" w:rsidP="00D91D75">
      <w:pPr>
        <w:rPr>
          <w:sz w:val="24"/>
          <w:lang w:val="ru-RU"/>
        </w:rPr>
      </w:pPr>
    </w:p>
    <w:p w14:paraId="5A821137" w14:textId="77777777" w:rsidR="00D91D75" w:rsidRPr="00D91D75" w:rsidRDefault="00D91D75" w:rsidP="00D91D75">
      <w:pPr>
        <w:rPr>
          <w:sz w:val="24"/>
          <w:lang w:val="ru-RU"/>
        </w:rPr>
      </w:pPr>
    </w:p>
    <w:p w14:paraId="5AD4A7F9" w14:textId="77777777" w:rsidR="00D91D75" w:rsidRPr="00AA2FB3" w:rsidRDefault="00D91D75" w:rsidP="00D91D75">
      <w:pPr>
        <w:rPr>
          <w:sz w:val="24"/>
          <w:lang w:val="ru-RU"/>
        </w:rPr>
      </w:pPr>
    </w:p>
    <w:p w14:paraId="5BFCE62C" w14:textId="3DEFEF47" w:rsidR="00D91D75" w:rsidRPr="009A7688" w:rsidRDefault="00DE46F8" w:rsidP="00DE46F8">
      <w:pPr>
        <w:jc w:val="right"/>
        <w:rPr>
          <w:sz w:val="24"/>
          <w:lang w:val="ru-RU"/>
        </w:rPr>
      </w:pPr>
      <w:r>
        <w:rPr>
          <w:sz w:val="24"/>
        </w:rPr>
        <w:t>[date]</w:t>
      </w:r>
    </w:p>
    <w:p w14:paraId="101700E0" w14:textId="77777777" w:rsidR="00D613F7" w:rsidRPr="009A7688" w:rsidRDefault="00D91D75" w:rsidP="00D91D75">
      <w:pPr>
        <w:tabs>
          <w:tab w:val="left" w:pos="10260"/>
        </w:tabs>
        <w:rPr>
          <w:b/>
          <w:sz w:val="24"/>
          <w:lang w:val="ru-RU"/>
        </w:rPr>
      </w:pPr>
      <w:r w:rsidRPr="009A7688">
        <w:rPr>
          <w:sz w:val="24"/>
          <w:lang w:val="ru-RU"/>
        </w:rPr>
        <w:tab/>
      </w:r>
      <w:bookmarkStart w:id="0" w:name="DATE"/>
      <w:r w:rsidR="002538F4" w:rsidRPr="009A7688">
        <w:rPr>
          <w:b/>
          <w:sz w:val="24"/>
          <w:lang w:val="ru-RU"/>
        </w:rPr>
        <w:t xml:space="preserve">   </w:t>
      </w:r>
      <w:bookmarkEnd w:id="0"/>
    </w:p>
    <w:sectPr w:rsidR="00D613F7" w:rsidRPr="009A7688">
      <w:pgSz w:w="16834" w:h="11909" w:orient="landscape" w:code="9"/>
      <w:pgMar w:top="1440" w:right="1440" w:bottom="1440" w:left="144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05"/>
    <w:rsid w:val="000313AA"/>
    <w:rsid w:val="000318AA"/>
    <w:rsid w:val="000441F2"/>
    <w:rsid w:val="000462BD"/>
    <w:rsid w:val="00056BBC"/>
    <w:rsid w:val="00063A8F"/>
    <w:rsid w:val="0006440E"/>
    <w:rsid w:val="0008298A"/>
    <w:rsid w:val="00087B2E"/>
    <w:rsid w:val="000905FD"/>
    <w:rsid w:val="00094A44"/>
    <w:rsid w:val="000A47FE"/>
    <w:rsid w:val="000A53AE"/>
    <w:rsid w:val="000A5EF4"/>
    <w:rsid w:val="000A65CF"/>
    <w:rsid w:val="000B22BC"/>
    <w:rsid w:val="000B5EBD"/>
    <w:rsid w:val="000C15A5"/>
    <w:rsid w:val="000D0FE9"/>
    <w:rsid w:val="000D7430"/>
    <w:rsid w:val="000E03B5"/>
    <w:rsid w:val="000E3F2B"/>
    <w:rsid w:val="000F4E13"/>
    <w:rsid w:val="000F5746"/>
    <w:rsid w:val="000F71D1"/>
    <w:rsid w:val="000F73C4"/>
    <w:rsid w:val="00103506"/>
    <w:rsid w:val="001076D4"/>
    <w:rsid w:val="00111CF1"/>
    <w:rsid w:val="00111E4C"/>
    <w:rsid w:val="0011448B"/>
    <w:rsid w:val="0012175F"/>
    <w:rsid w:val="00130EE0"/>
    <w:rsid w:val="001354AB"/>
    <w:rsid w:val="00140AF0"/>
    <w:rsid w:val="00145CDF"/>
    <w:rsid w:val="001624F7"/>
    <w:rsid w:val="001642FF"/>
    <w:rsid w:val="00171507"/>
    <w:rsid w:val="001800C3"/>
    <w:rsid w:val="00190A91"/>
    <w:rsid w:val="00196B83"/>
    <w:rsid w:val="001A2EA6"/>
    <w:rsid w:val="001A3BB0"/>
    <w:rsid w:val="001B0337"/>
    <w:rsid w:val="001B35E7"/>
    <w:rsid w:val="001B681F"/>
    <w:rsid w:val="001C4CE4"/>
    <w:rsid w:val="001C57AA"/>
    <w:rsid w:val="001D209D"/>
    <w:rsid w:val="001D2558"/>
    <w:rsid w:val="001D37B7"/>
    <w:rsid w:val="001D6624"/>
    <w:rsid w:val="001D760D"/>
    <w:rsid w:val="001E2D10"/>
    <w:rsid w:val="001E75D6"/>
    <w:rsid w:val="001E7D22"/>
    <w:rsid w:val="001F2EE4"/>
    <w:rsid w:val="002056F3"/>
    <w:rsid w:val="0021189F"/>
    <w:rsid w:val="00212833"/>
    <w:rsid w:val="00217390"/>
    <w:rsid w:val="0021751F"/>
    <w:rsid w:val="00224835"/>
    <w:rsid w:val="00225CA9"/>
    <w:rsid w:val="0022600B"/>
    <w:rsid w:val="002316AF"/>
    <w:rsid w:val="00232F38"/>
    <w:rsid w:val="00234C0B"/>
    <w:rsid w:val="00235F7C"/>
    <w:rsid w:val="002360C3"/>
    <w:rsid w:val="002411B2"/>
    <w:rsid w:val="002538F4"/>
    <w:rsid w:val="00260DCD"/>
    <w:rsid w:val="00262CD5"/>
    <w:rsid w:val="00266823"/>
    <w:rsid w:val="002677AC"/>
    <w:rsid w:val="00282BAD"/>
    <w:rsid w:val="002B26E9"/>
    <w:rsid w:val="002C13E4"/>
    <w:rsid w:val="002C362D"/>
    <w:rsid w:val="002C6D27"/>
    <w:rsid w:val="002D0A2F"/>
    <w:rsid w:val="002D356E"/>
    <w:rsid w:val="002D4E94"/>
    <w:rsid w:val="002E7C2A"/>
    <w:rsid w:val="002F4C8E"/>
    <w:rsid w:val="0030219E"/>
    <w:rsid w:val="00303607"/>
    <w:rsid w:val="00305651"/>
    <w:rsid w:val="00315BED"/>
    <w:rsid w:val="00330203"/>
    <w:rsid w:val="00332461"/>
    <w:rsid w:val="0033451C"/>
    <w:rsid w:val="00341946"/>
    <w:rsid w:val="00352E54"/>
    <w:rsid w:val="003546F9"/>
    <w:rsid w:val="0035588A"/>
    <w:rsid w:val="00365A42"/>
    <w:rsid w:val="003665CB"/>
    <w:rsid w:val="00371FFE"/>
    <w:rsid w:val="0037742F"/>
    <w:rsid w:val="00377A29"/>
    <w:rsid w:val="00386671"/>
    <w:rsid w:val="003939D7"/>
    <w:rsid w:val="00393DC0"/>
    <w:rsid w:val="00394293"/>
    <w:rsid w:val="0039788F"/>
    <w:rsid w:val="003A3E19"/>
    <w:rsid w:val="003A4C6A"/>
    <w:rsid w:val="003A5A4A"/>
    <w:rsid w:val="003A7DDE"/>
    <w:rsid w:val="003B056B"/>
    <w:rsid w:val="003B1F4B"/>
    <w:rsid w:val="003B3A6D"/>
    <w:rsid w:val="003B3E82"/>
    <w:rsid w:val="003B44DF"/>
    <w:rsid w:val="003B5086"/>
    <w:rsid w:val="003C003A"/>
    <w:rsid w:val="003C6673"/>
    <w:rsid w:val="003D1F6D"/>
    <w:rsid w:val="003D2F12"/>
    <w:rsid w:val="003D5601"/>
    <w:rsid w:val="003E2507"/>
    <w:rsid w:val="003E4D3C"/>
    <w:rsid w:val="003E54B1"/>
    <w:rsid w:val="003F0060"/>
    <w:rsid w:val="003F0F1A"/>
    <w:rsid w:val="003F2730"/>
    <w:rsid w:val="003F7EAF"/>
    <w:rsid w:val="00404040"/>
    <w:rsid w:val="004106B8"/>
    <w:rsid w:val="00412119"/>
    <w:rsid w:val="00417CD0"/>
    <w:rsid w:val="004207DB"/>
    <w:rsid w:val="00427E05"/>
    <w:rsid w:val="004368DA"/>
    <w:rsid w:val="00440765"/>
    <w:rsid w:val="00441883"/>
    <w:rsid w:val="004431B7"/>
    <w:rsid w:val="0046238D"/>
    <w:rsid w:val="0046467A"/>
    <w:rsid w:val="004656D1"/>
    <w:rsid w:val="00470644"/>
    <w:rsid w:val="00472C59"/>
    <w:rsid w:val="00485474"/>
    <w:rsid w:val="0049055F"/>
    <w:rsid w:val="0049312F"/>
    <w:rsid w:val="004948F2"/>
    <w:rsid w:val="00497857"/>
    <w:rsid w:val="004A392E"/>
    <w:rsid w:val="004B7785"/>
    <w:rsid w:val="004C137B"/>
    <w:rsid w:val="004E256C"/>
    <w:rsid w:val="004F2BD4"/>
    <w:rsid w:val="004F6AF4"/>
    <w:rsid w:val="0050079F"/>
    <w:rsid w:val="00502AC6"/>
    <w:rsid w:val="005131EC"/>
    <w:rsid w:val="00516132"/>
    <w:rsid w:val="00522024"/>
    <w:rsid w:val="00522ED1"/>
    <w:rsid w:val="00525E21"/>
    <w:rsid w:val="00530A5D"/>
    <w:rsid w:val="005333AE"/>
    <w:rsid w:val="00535CF0"/>
    <w:rsid w:val="0053748F"/>
    <w:rsid w:val="0054224F"/>
    <w:rsid w:val="0056172A"/>
    <w:rsid w:val="00562E74"/>
    <w:rsid w:val="00565B76"/>
    <w:rsid w:val="00572147"/>
    <w:rsid w:val="005727F4"/>
    <w:rsid w:val="005771A6"/>
    <w:rsid w:val="005775F7"/>
    <w:rsid w:val="00581B44"/>
    <w:rsid w:val="00582B13"/>
    <w:rsid w:val="00586CF5"/>
    <w:rsid w:val="005870BD"/>
    <w:rsid w:val="00587644"/>
    <w:rsid w:val="005A2CB7"/>
    <w:rsid w:val="005A4205"/>
    <w:rsid w:val="005B1510"/>
    <w:rsid w:val="005C2EE4"/>
    <w:rsid w:val="005D5E28"/>
    <w:rsid w:val="005D61D6"/>
    <w:rsid w:val="005E217D"/>
    <w:rsid w:val="005E2887"/>
    <w:rsid w:val="005F7C35"/>
    <w:rsid w:val="006009A8"/>
    <w:rsid w:val="00603573"/>
    <w:rsid w:val="006061F3"/>
    <w:rsid w:val="00611E5F"/>
    <w:rsid w:val="006204BD"/>
    <w:rsid w:val="0062253E"/>
    <w:rsid w:val="00627ED6"/>
    <w:rsid w:val="006342B1"/>
    <w:rsid w:val="00634A87"/>
    <w:rsid w:val="0063577E"/>
    <w:rsid w:val="006361DF"/>
    <w:rsid w:val="006402D5"/>
    <w:rsid w:val="006563C5"/>
    <w:rsid w:val="0066033A"/>
    <w:rsid w:val="00672B88"/>
    <w:rsid w:val="00677425"/>
    <w:rsid w:val="006818DA"/>
    <w:rsid w:val="006859A9"/>
    <w:rsid w:val="00686339"/>
    <w:rsid w:val="00697113"/>
    <w:rsid w:val="006A1B2C"/>
    <w:rsid w:val="006B76A7"/>
    <w:rsid w:val="006C3914"/>
    <w:rsid w:val="006C3B97"/>
    <w:rsid w:val="006C6B56"/>
    <w:rsid w:val="006D0672"/>
    <w:rsid w:val="006D3DC7"/>
    <w:rsid w:val="006D6F09"/>
    <w:rsid w:val="006E0535"/>
    <w:rsid w:val="006F1E53"/>
    <w:rsid w:val="006F4959"/>
    <w:rsid w:val="006F7066"/>
    <w:rsid w:val="006F755E"/>
    <w:rsid w:val="00703763"/>
    <w:rsid w:val="007137CB"/>
    <w:rsid w:val="0072026C"/>
    <w:rsid w:val="00743CE6"/>
    <w:rsid w:val="00746F78"/>
    <w:rsid w:val="00770F5D"/>
    <w:rsid w:val="00771A63"/>
    <w:rsid w:val="007745D6"/>
    <w:rsid w:val="0078134F"/>
    <w:rsid w:val="00781500"/>
    <w:rsid w:val="00783831"/>
    <w:rsid w:val="0079200B"/>
    <w:rsid w:val="007971E3"/>
    <w:rsid w:val="007A5382"/>
    <w:rsid w:val="007A7AA0"/>
    <w:rsid w:val="007C0F10"/>
    <w:rsid w:val="007C5D83"/>
    <w:rsid w:val="007C6BA8"/>
    <w:rsid w:val="007D477D"/>
    <w:rsid w:val="007D5C09"/>
    <w:rsid w:val="007D738E"/>
    <w:rsid w:val="007F5238"/>
    <w:rsid w:val="0080000D"/>
    <w:rsid w:val="00800BF9"/>
    <w:rsid w:val="00804700"/>
    <w:rsid w:val="008071C2"/>
    <w:rsid w:val="00811A35"/>
    <w:rsid w:val="00816D2A"/>
    <w:rsid w:val="00817FC4"/>
    <w:rsid w:val="0082025C"/>
    <w:rsid w:val="0082489A"/>
    <w:rsid w:val="008250C4"/>
    <w:rsid w:val="00827619"/>
    <w:rsid w:val="0084492B"/>
    <w:rsid w:val="00852D3F"/>
    <w:rsid w:val="00855A55"/>
    <w:rsid w:val="0086020D"/>
    <w:rsid w:val="00864E24"/>
    <w:rsid w:val="00870321"/>
    <w:rsid w:val="00875511"/>
    <w:rsid w:val="00877997"/>
    <w:rsid w:val="0088278D"/>
    <w:rsid w:val="00893113"/>
    <w:rsid w:val="00896900"/>
    <w:rsid w:val="008A1C4D"/>
    <w:rsid w:val="008A290B"/>
    <w:rsid w:val="008A3292"/>
    <w:rsid w:val="008A6B7C"/>
    <w:rsid w:val="008B082D"/>
    <w:rsid w:val="008B1CEF"/>
    <w:rsid w:val="008B1FCB"/>
    <w:rsid w:val="008B7396"/>
    <w:rsid w:val="008C1814"/>
    <w:rsid w:val="008C66B0"/>
    <w:rsid w:val="008C7B8C"/>
    <w:rsid w:val="008E053D"/>
    <w:rsid w:val="008E2A8D"/>
    <w:rsid w:val="008E48B7"/>
    <w:rsid w:val="008F2175"/>
    <w:rsid w:val="008F363B"/>
    <w:rsid w:val="008F3B6F"/>
    <w:rsid w:val="008F6986"/>
    <w:rsid w:val="00900861"/>
    <w:rsid w:val="00905E4A"/>
    <w:rsid w:val="00907E73"/>
    <w:rsid w:val="009101B2"/>
    <w:rsid w:val="00922474"/>
    <w:rsid w:val="00934A45"/>
    <w:rsid w:val="00942CAC"/>
    <w:rsid w:val="00942EF4"/>
    <w:rsid w:val="00952137"/>
    <w:rsid w:val="0095348B"/>
    <w:rsid w:val="00971BFE"/>
    <w:rsid w:val="009746AB"/>
    <w:rsid w:val="00974B91"/>
    <w:rsid w:val="00975865"/>
    <w:rsid w:val="00980EDA"/>
    <w:rsid w:val="009816CC"/>
    <w:rsid w:val="00982C97"/>
    <w:rsid w:val="00986F80"/>
    <w:rsid w:val="00987160"/>
    <w:rsid w:val="00990708"/>
    <w:rsid w:val="009907C5"/>
    <w:rsid w:val="0099692C"/>
    <w:rsid w:val="00996CC3"/>
    <w:rsid w:val="009A1CCF"/>
    <w:rsid w:val="009A52C3"/>
    <w:rsid w:val="009A7688"/>
    <w:rsid w:val="009A7C23"/>
    <w:rsid w:val="009C04F3"/>
    <w:rsid w:val="009C0BBA"/>
    <w:rsid w:val="009D084B"/>
    <w:rsid w:val="009D4693"/>
    <w:rsid w:val="009E1771"/>
    <w:rsid w:val="009E205E"/>
    <w:rsid w:val="009E79EF"/>
    <w:rsid w:val="009E7C64"/>
    <w:rsid w:val="00A03619"/>
    <w:rsid w:val="00A03C3E"/>
    <w:rsid w:val="00A13B3E"/>
    <w:rsid w:val="00A21043"/>
    <w:rsid w:val="00A23AB3"/>
    <w:rsid w:val="00A26E6F"/>
    <w:rsid w:val="00A33117"/>
    <w:rsid w:val="00A3526D"/>
    <w:rsid w:val="00A43A66"/>
    <w:rsid w:val="00A4419E"/>
    <w:rsid w:val="00A472F4"/>
    <w:rsid w:val="00A4750A"/>
    <w:rsid w:val="00A53B60"/>
    <w:rsid w:val="00A56306"/>
    <w:rsid w:val="00A56921"/>
    <w:rsid w:val="00A631A7"/>
    <w:rsid w:val="00A75759"/>
    <w:rsid w:val="00A77DBF"/>
    <w:rsid w:val="00A82B3C"/>
    <w:rsid w:val="00A86431"/>
    <w:rsid w:val="00AA287F"/>
    <w:rsid w:val="00AA2FB3"/>
    <w:rsid w:val="00AA3D3E"/>
    <w:rsid w:val="00AA4435"/>
    <w:rsid w:val="00AA51AF"/>
    <w:rsid w:val="00AA778B"/>
    <w:rsid w:val="00AB032C"/>
    <w:rsid w:val="00AB3DA1"/>
    <w:rsid w:val="00AB6B5C"/>
    <w:rsid w:val="00AC459D"/>
    <w:rsid w:val="00AC54CD"/>
    <w:rsid w:val="00AD6C33"/>
    <w:rsid w:val="00AF3338"/>
    <w:rsid w:val="00AF6032"/>
    <w:rsid w:val="00AF6264"/>
    <w:rsid w:val="00B030A1"/>
    <w:rsid w:val="00B07635"/>
    <w:rsid w:val="00B1021A"/>
    <w:rsid w:val="00B20A25"/>
    <w:rsid w:val="00B231BE"/>
    <w:rsid w:val="00B248F3"/>
    <w:rsid w:val="00B3367C"/>
    <w:rsid w:val="00B374ED"/>
    <w:rsid w:val="00B4692A"/>
    <w:rsid w:val="00B57459"/>
    <w:rsid w:val="00B65095"/>
    <w:rsid w:val="00B70401"/>
    <w:rsid w:val="00B80DB0"/>
    <w:rsid w:val="00B85AD4"/>
    <w:rsid w:val="00B96FC0"/>
    <w:rsid w:val="00B971C4"/>
    <w:rsid w:val="00B9740D"/>
    <w:rsid w:val="00BA2F82"/>
    <w:rsid w:val="00BA4F1F"/>
    <w:rsid w:val="00BA6739"/>
    <w:rsid w:val="00BB19B5"/>
    <w:rsid w:val="00BB4629"/>
    <w:rsid w:val="00BB6927"/>
    <w:rsid w:val="00BE7203"/>
    <w:rsid w:val="00BF2014"/>
    <w:rsid w:val="00BF2ECB"/>
    <w:rsid w:val="00BF3253"/>
    <w:rsid w:val="00C006C0"/>
    <w:rsid w:val="00C010DC"/>
    <w:rsid w:val="00C01469"/>
    <w:rsid w:val="00C01D64"/>
    <w:rsid w:val="00C066B2"/>
    <w:rsid w:val="00C1351A"/>
    <w:rsid w:val="00C20272"/>
    <w:rsid w:val="00C23514"/>
    <w:rsid w:val="00C3199B"/>
    <w:rsid w:val="00C32E8C"/>
    <w:rsid w:val="00C37EF4"/>
    <w:rsid w:val="00C414B1"/>
    <w:rsid w:val="00C41815"/>
    <w:rsid w:val="00C60159"/>
    <w:rsid w:val="00C614E3"/>
    <w:rsid w:val="00C6202B"/>
    <w:rsid w:val="00C63296"/>
    <w:rsid w:val="00C65AD6"/>
    <w:rsid w:val="00C676FE"/>
    <w:rsid w:val="00C70E3D"/>
    <w:rsid w:val="00C72AAE"/>
    <w:rsid w:val="00C75E92"/>
    <w:rsid w:val="00C76B86"/>
    <w:rsid w:val="00C8074D"/>
    <w:rsid w:val="00C81CDA"/>
    <w:rsid w:val="00C861A1"/>
    <w:rsid w:val="00C92084"/>
    <w:rsid w:val="00C9259F"/>
    <w:rsid w:val="00C95157"/>
    <w:rsid w:val="00CA0610"/>
    <w:rsid w:val="00CA210B"/>
    <w:rsid w:val="00CA7C63"/>
    <w:rsid w:val="00CB575D"/>
    <w:rsid w:val="00CC25D3"/>
    <w:rsid w:val="00CC6087"/>
    <w:rsid w:val="00CD1DC3"/>
    <w:rsid w:val="00CD3D55"/>
    <w:rsid w:val="00CD3D96"/>
    <w:rsid w:val="00CE3351"/>
    <w:rsid w:val="00CE7DEF"/>
    <w:rsid w:val="00CF7486"/>
    <w:rsid w:val="00D038B9"/>
    <w:rsid w:val="00D16D63"/>
    <w:rsid w:val="00D17638"/>
    <w:rsid w:val="00D24DAB"/>
    <w:rsid w:val="00D26FB2"/>
    <w:rsid w:val="00D32455"/>
    <w:rsid w:val="00D405F6"/>
    <w:rsid w:val="00D45EF3"/>
    <w:rsid w:val="00D463D1"/>
    <w:rsid w:val="00D505E7"/>
    <w:rsid w:val="00D6016D"/>
    <w:rsid w:val="00D613F7"/>
    <w:rsid w:val="00D754F4"/>
    <w:rsid w:val="00D906B5"/>
    <w:rsid w:val="00D91D75"/>
    <w:rsid w:val="00D92065"/>
    <w:rsid w:val="00DA0828"/>
    <w:rsid w:val="00DA1421"/>
    <w:rsid w:val="00DA68D8"/>
    <w:rsid w:val="00DA75D8"/>
    <w:rsid w:val="00DB0391"/>
    <w:rsid w:val="00DB1BC9"/>
    <w:rsid w:val="00DB3978"/>
    <w:rsid w:val="00DC09B6"/>
    <w:rsid w:val="00DC1B4A"/>
    <w:rsid w:val="00DD3F8B"/>
    <w:rsid w:val="00DD5061"/>
    <w:rsid w:val="00DE46F8"/>
    <w:rsid w:val="00DE6122"/>
    <w:rsid w:val="00E07CE8"/>
    <w:rsid w:val="00E11FA1"/>
    <w:rsid w:val="00E150F6"/>
    <w:rsid w:val="00E17DB1"/>
    <w:rsid w:val="00E20BA1"/>
    <w:rsid w:val="00E21F64"/>
    <w:rsid w:val="00E220EC"/>
    <w:rsid w:val="00E25A8F"/>
    <w:rsid w:val="00E26E8A"/>
    <w:rsid w:val="00E3626E"/>
    <w:rsid w:val="00E4329E"/>
    <w:rsid w:val="00E5215D"/>
    <w:rsid w:val="00E55A31"/>
    <w:rsid w:val="00E66FF1"/>
    <w:rsid w:val="00E73412"/>
    <w:rsid w:val="00E74814"/>
    <w:rsid w:val="00E76DB2"/>
    <w:rsid w:val="00E83672"/>
    <w:rsid w:val="00E8609D"/>
    <w:rsid w:val="00E8610A"/>
    <w:rsid w:val="00E904AF"/>
    <w:rsid w:val="00EA4A1C"/>
    <w:rsid w:val="00EA634C"/>
    <w:rsid w:val="00EA779D"/>
    <w:rsid w:val="00EB0C1F"/>
    <w:rsid w:val="00EB2EBC"/>
    <w:rsid w:val="00ED4DB1"/>
    <w:rsid w:val="00ED76F4"/>
    <w:rsid w:val="00EF075E"/>
    <w:rsid w:val="00F01869"/>
    <w:rsid w:val="00F072F8"/>
    <w:rsid w:val="00F168C5"/>
    <w:rsid w:val="00F1711C"/>
    <w:rsid w:val="00F23743"/>
    <w:rsid w:val="00F33D10"/>
    <w:rsid w:val="00F4224D"/>
    <w:rsid w:val="00F47A13"/>
    <w:rsid w:val="00F50407"/>
    <w:rsid w:val="00F525C5"/>
    <w:rsid w:val="00F5398C"/>
    <w:rsid w:val="00F53D84"/>
    <w:rsid w:val="00F54CF6"/>
    <w:rsid w:val="00F567DD"/>
    <w:rsid w:val="00F570F5"/>
    <w:rsid w:val="00F577E5"/>
    <w:rsid w:val="00F64CB3"/>
    <w:rsid w:val="00F674C4"/>
    <w:rsid w:val="00F87A6A"/>
    <w:rsid w:val="00F91F8B"/>
    <w:rsid w:val="00F92117"/>
    <w:rsid w:val="00FA1CBF"/>
    <w:rsid w:val="00FA680F"/>
    <w:rsid w:val="00FA72D4"/>
    <w:rsid w:val="00FB3162"/>
    <w:rsid w:val="00FB5954"/>
    <w:rsid w:val="00FB5CC3"/>
    <w:rsid w:val="00FB79FD"/>
    <w:rsid w:val="00FC385E"/>
    <w:rsid w:val="00FC440B"/>
    <w:rsid w:val="00FC4AC8"/>
    <w:rsid w:val="00FD43E7"/>
    <w:rsid w:val="00FE56BC"/>
    <w:rsid w:val="00FF4927"/>
    <w:rsid w:val="00FF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8FB02"/>
  <w15:chartTrackingRefBased/>
  <w15:docId w15:val="{F535F379-C7A1-41E1-B7A8-99360AE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DefaultParagraphFont"/>
    <w:rsid w:val="00C61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IT\Inventory\Workstation\Histori%20HW\Templates\takeout%20requ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takeout request.dotx</Template>
  <TotalTime>14869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Разрешение на вынос компьютера</vt:lpstr>
    </vt:vector>
  </TitlesOfParts>
  <Company>Procter &amp; Gamble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Разрешение на вынос компьютера</dc:title>
  <dc:subject/>
  <dc:creator>Gorshkov, Ilya</dc:creator>
  <cp:keywords/>
  <cp:lastModifiedBy>Gorshkov, Ilya [Non-PG]</cp:lastModifiedBy>
  <cp:revision>214</cp:revision>
  <cp:lastPrinted>2026-03-18T06:30:00Z</cp:lastPrinted>
  <dcterms:created xsi:type="dcterms:W3CDTF">2024-09-30T09:34:00Z</dcterms:created>
  <dcterms:modified xsi:type="dcterms:W3CDTF">2026-04-29T09:29:00Z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2026-02-03T13:37:37Z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7186c25c-9765-4170-bb83-35cbd7b23672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